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2D072" w14:textId="77777777" w:rsidR="00756E38" w:rsidRDefault="001F35A4">
      <w:r w:rsidRPr="00CC0F2B">
        <w:rPr>
          <w:noProof/>
        </w:rPr>
        <w:drawing>
          <wp:anchor distT="0" distB="0" distL="114300" distR="114300" simplePos="0" relativeHeight="251658240" behindDoc="1" locked="1" layoutInCell="1" allowOverlap="1" wp14:anchorId="412C1BBC" wp14:editId="5430CF3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25" name="Picture 2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tblLook w:val="04A0" w:firstRow="1" w:lastRow="0" w:firstColumn="1" w:lastColumn="0" w:noHBand="0" w:noVBand="1"/>
        <w:tblCaption w:val="Layout table"/>
      </w:tblPr>
      <w:tblGrid>
        <w:gridCol w:w="1440"/>
        <w:gridCol w:w="361"/>
        <w:gridCol w:w="3959"/>
        <w:gridCol w:w="3960"/>
        <w:gridCol w:w="360"/>
        <w:gridCol w:w="1440"/>
      </w:tblGrid>
      <w:tr w:rsidR="004C3321" w:rsidRPr="00FE1301" w14:paraId="68777C60" w14:textId="77777777" w:rsidTr="004C3321">
        <w:trPr>
          <w:trHeight w:val="907"/>
        </w:trPr>
        <w:tc>
          <w:tcPr>
            <w:tcW w:w="1440" w:type="dxa"/>
            <w:vMerge w:val="restart"/>
            <w:vAlign w:val="bottom"/>
          </w:tcPr>
          <w:p w14:paraId="13336B53" w14:textId="77777777" w:rsidR="004C3321" w:rsidRPr="00036A3C" w:rsidRDefault="004C3321" w:rsidP="00036A3C"/>
        </w:tc>
        <w:tc>
          <w:tcPr>
            <w:tcW w:w="361" w:type="dxa"/>
            <w:vAlign w:val="bottom"/>
          </w:tcPr>
          <w:p w14:paraId="36A914B0" w14:textId="77777777" w:rsidR="004C3321" w:rsidRPr="00036A3C" w:rsidRDefault="004C3321" w:rsidP="00036A3C"/>
        </w:tc>
        <w:tc>
          <w:tcPr>
            <w:tcW w:w="3959" w:type="dxa"/>
            <w:vMerge w:val="restart"/>
            <w:vAlign w:val="bottom"/>
          </w:tcPr>
          <w:p w14:paraId="0F8B6CFF" w14:textId="77777777" w:rsidR="004C3321" w:rsidRPr="00036A3C" w:rsidRDefault="004C3321" w:rsidP="00036A3C"/>
        </w:tc>
        <w:tc>
          <w:tcPr>
            <w:tcW w:w="3960" w:type="dxa"/>
            <w:vMerge w:val="restart"/>
            <w:vAlign w:val="bottom"/>
          </w:tcPr>
          <w:p w14:paraId="72E129EE" w14:textId="77777777" w:rsidR="004C3321" w:rsidRPr="00FE1301" w:rsidRDefault="004C3321" w:rsidP="00A52559">
            <w:pPr>
              <w:pStyle w:val="Heading1"/>
            </w:pPr>
          </w:p>
        </w:tc>
        <w:tc>
          <w:tcPr>
            <w:tcW w:w="360" w:type="dxa"/>
            <w:vAlign w:val="bottom"/>
          </w:tcPr>
          <w:p w14:paraId="4312919D" w14:textId="77777777" w:rsidR="004C3321" w:rsidRPr="00036A3C" w:rsidRDefault="004C3321" w:rsidP="00036A3C"/>
        </w:tc>
        <w:tc>
          <w:tcPr>
            <w:tcW w:w="1440" w:type="dxa"/>
            <w:vMerge w:val="restart"/>
            <w:vAlign w:val="bottom"/>
          </w:tcPr>
          <w:p w14:paraId="3A68FB25" w14:textId="77777777" w:rsidR="004C3321" w:rsidRPr="00036A3C" w:rsidRDefault="004C3321" w:rsidP="00036A3C"/>
        </w:tc>
      </w:tr>
      <w:tr w:rsidR="004C3321" w:rsidRPr="00FE1301" w14:paraId="75F914D7" w14:textId="77777777" w:rsidTr="004C3321">
        <w:trPr>
          <w:trHeight w:val="360"/>
        </w:trPr>
        <w:tc>
          <w:tcPr>
            <w:tcW w:w="1440" w:type="dxa"/>
            <w:vMerge/>
            <w:vAlign w:val="bottom"/>
          </w:tcPr>
          <w:p w14:paraId="4AEB6915" w14:textId="77777777" w:rsidR="004C3321" w:rsidRPr="00036A3C" w:rsidRDefault="004C3321" w:rsidP="00036A3C"/>
        </w:tc>
        <w:tc>
          <w:tcPr>
            <w:tcW w:w="361" w:type="dxa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442B2E49" w14:textId="77777777" w:rsidR="004C3321" w:rsidRPr="00036A3C" w:rsidRDefault="004C3321" w:rsidP="00036A3C"/>
        </w:tc>
        <w:tc>
          <w:tcPr>
            <w:tcW w:w="3959" w:type="dxa"/>
            <w:vMerge/>
            <w:tcBorders>
              <w:left w:val="single" w:sz="4" w:space="0" w:color="auto"/>
            </w:tcBorders>
            <w:vAlign w:val="bottom"/>
          </w:tcPr>
          <w:p w14:paraId="479B7053" w14:textId="77777777" w:rsidR="004C3321" w:rsidRPr="00036A3C" w:rsidRDefault="004C3321" w:rsidP="00036A3C"/>
        </w:tc>
        <w:tc>
          <w:tcPr>
            <w:tcW w:w="3960" w:type="dxa"/>
            <w:vMerge/>
            <w:tcBorders>
              <w:left w:val="nil"/>
              <w:right w:val="single" w:sz="4" w:space="0" w:color="auto"/>
            </w:tcBorders>
            <w:vAlign w:val="bottom"/>
          </w:tcPr>
          <w:p w14:paraId="3130F6C5" w14:textId="77777777" w:rsidR="004C3321" w:rsidRPr="00FE1301" w:rsidRDefault="004C3321" w:rsidP="00A52559">
            <w:pPr>
              <w:pStyle w:val="Heading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14:paraId="3E77BC82" w14:textId="77777777" w:rsidR="004C3321" w:rsidRPr="00036A3C" w:rsidRDefault="004C3321" w:rsidP="00036A3C"/>
        </w:tc>
        <w:tc>
          <w:tcPr>
            <w:tcW w:w="1440" w:type="dxa"/>
            <w:vMerge/>
            <w:vAlign w:val="bottom"/>
          </w:tcPr>
          <w:p w14:paraId="12879202" w14:textId="77777777" w:rsidR="004C3321" w:rsidRPr="00036A3C" w:rsidRDefault="004C3321" w:rsidP="00036A3C"/>
        </w:tc>
      </w:tr>
      <w:tr w:rsidR="004C3321" w:rsidRPr="00FE1301" w14:paraId="78D6D21E" w14:textId="77777777" w:rsidTr="004C3321">
        <w:trPr>
          <w:trHeight w:val="3240"/>
        </w:trPr>
        <w:tc>
          <w:tcPr>
            <w:tcW w:w="1440" w:type="dxa"/>
            <w:vAlign w:val="bottom"/>
          </w:tcPr>
          <w:p w14:paraId="6FA16C32" w14:textId="77777777" w:rsidR="004C3321" w:rsidRPr="00036A3C" w:rsidRDefault="004C3321" w:rsidP="00036A3C"/>
        </w:tc>
        <w:tc>
          <w:tcPr>
            <w:tcW w:w="361" w:type="dxa"/>
            <w:tcBorders>
              <w:top w:val="single" w:sz="4" w:space="0" w:color="auto"/>
            </w:tcBorders>
            <w:vAlign w:val="bottom"/>
          </w:tcPr>
          <w:p w14:paraId="1EC0B02E" w14:textId="77777777" w:rsidR="004C3321" w:rsidRPr="00036A3C" w:rsidRDefault="004C3321" w:rsidP="00036A3C"/>
        </w:tc>
        <w:tc>
          <w:tcPr>
            <w:tcW w:w="3959" w:type="dxa"/>
            <w:vAlign w:val="bottom"/>
          </w:tcPr>
          <w:p w14:paraId="61338B7B" w14:textId="77777777" w:rsidR="004C3321" w:rsidRPr="00036A3C" w:rsidRDefault="004C3321" w:rsidP="00036A3C"/>
        </w:tc>
        <w:tc>
          <w:tcPr>
            <w:tcW w:w="3960" w:type="dxa"/>
            <w:vAlign w:val="bottom"/>
          </w:tcPr>
          <w:p w14:paraId="117AE56C" w14:textId="77777777" w:rsidR="004C3321" w:rsidRDefault="00000000" w:rsidP="00A52559">
            <w:pPr>
              <w:pStyle w:val="Heading1"/>
            </w:pPr>
            <w:sdt>
              <w:sdtPr>
                <w:id w:val="-1872376223"/>
                <w:placeholder>
                  <w:docPart w:val="CB65F12B041A4B83A16ECC1928358123"/>
                </w:placeholder>
                <w:temporary/>
                <w:showingPlcHdr/>
                <w15:appearance w15:val="hidden"/>
              </w:sdtPr>
              <w:sdtContent>
                <w:r w:rsidR="004C3321" w:rsidRPr="00676D22">
                  <w:t>Let’s celebrate</w:t>
                </w:r>
              </w:sdtContent>
            </w:sdt>
          </w:p>
        </w:tc>
        <w:tc>
          <w:tcPr>
            <w:tcW w:w="360" w:type="dxa"/>
            <w:tcBorders>
              <w:top w:val="single" w:sz="4" w:space="0" w:color="auto"/>
            </w:tcBorders>
            <w:vAlign w:val="bottom"/>
          </w:tcPr>
          <w:p w14:paraId="32C01DC0" w14:textId="77777777" w:rsidR="004C3321" w:rsidRPr="00036A3C" w:rsidRDefault="004C3321" w:rsidP="00036A3C"/>
        </w:tc>
        <w:tc>
          <w:tcPr>
            <w:tcW w:w="1440" w:type="dxa"/>
            <w:vAlign w:val="bottom"/>
          </w:tcPr>
          <w:p w14:paraId="0F422D76" w14:textId="77777777" w:rsidR="004C3321" w:rsidRPr="00036A3C" w:rsidRDefault="004C3321" w:rsidP="00036A3C"/>
        </w:tc>
      </w:tr>
      <w:tr w:rsidR="004C3321" w:rsidRPr="00FE1301" w14:paraId="7EC7920F" w14:textId="77777777" w:rsidTr="004C3321">
        <w:trPr>
          <w:trHeight w:val="2880"/>
        </w:trPr>
        <w:tc>
          <w:tcPr>
            <w:tcW w:w="1440" w:type="dxa"/>
            <w:vAlign w:val="bottom"/>
          </w:tcPr>
          <w:p w14:paraId="6447C953" w14:textId="77777777" w:rsidR="004C3321" w:rsidRPr="00036A3C" w:rsidRDefault="004C3321" w:rsidP="00036A3C"/>
        </w:tc>
        <w:tc>
          <w:tcPr>
            <w:tcW w:w="361" w:type="dxa"/>
            <w:tcBorders>
              <w:bottom w:val="single" w:sz="4" w:space="0" w:color="auto"/>
            </w:tcBorders>
            <w:vAlign w:val="bottom"/>
          </w:tcPr>
          <w:p w14:paraId="31035BE1" w14:textId="77777777" w:rsidR="004C3321" w:rsidRPr="00036A3C" w:rsidRDefault="004C3321" w:rsidP="00036A3C"/>
        </w:tc>
        <w:tc>
          <w:tcPr>
            <w:tcW w:w="3959" w:type="dxa"/>
            <w:vAlign w:val="bottom"/>
          </w:tcPr>
          <w:p w14:paraId="68E8A1B3" w14:textId="77777777" w:rsidR="004C3321" w:rsidRPr="00036A3C" w:rsidRDefault="004C3321" w:rsidP="00036A3C"/>
        </w:tc>
        <w:tc>
          <w:tcPr>
            <w:tcW w:w="3960" w:type="dxa"/>
            <w:vAlign w:val="bottom"/>
          </w:tcPr>
          <w:p w14:paraId="3F903D7F" w14:textId="77777777" w:rsidR="004C3321" w:rsidRPr="00FE1301" w:rsidRDefault="004C3321" w:rsidP="00A52559">
            <w:pPr>
              <w:pStyle w:val="Heading1"/>
            </w:pPr>
          </w:p>
        </w:tc>
        <w:tc>
          <w:tcPr>
            <w:tcW w:w="360" w:type="dxa"/>
            <w:tcBorders>
              <w:bottom w:val="single" w:sz="4" w:space="0" w:color="auto"/>
            </w:tcBorders>
            <w:vAlign w:val="bottom"/>
          </w:tcPr>
          <w:p w14:paraId="1B941970" w14:textId="77777777" w:rsidR="004C3321" w:rsidRPr="00036A3C" w:rsidRDefault="004C3321" w:rsidP="00036A3C"/>
        </w:tc>
        <w:tc>
          <w:tcPr>
            <w:tcW w:w="1440" w:type="dxa"/>
            <w:vAlign w:val="bottom"/>
          </w:tcPr>
          <w:p w14:paraId="1BA0B189" w14:textId="77777777" w:rsidR="004C3321" w:rsidRPr="00036A3C" w:rsidRDefault="004C3321" w:rsidP="00036A3C"/>
        </w:tc>
      </w:tr>
      <w:tr w:rsidR="004C3321" w:rsidRPr="00FE1301" w14:paraId="7014F67D" w14:textId="77777777" w:rsidTr="004C3321">
        <w:trPr>
          <w:trHeight w:val="3283"/>
        </w:trPr>
        <w:tc>
          <w:tcPr>
            <w:tcW w:w="1440" w:type="dxa"/>
            <w:vAlign w:val="bottom"/>
          </w:tcPr>
          <w:p w14:paraId="493B399E" w14:textId="77777777" w:rsidR="004C3321" w:rsidRPr="00036A3C" w:rsidRDefault="004C3321" w:rsidP="00036A3C"/>
        </w:tc>
        <w:tc>
          <w:tcPr>
            <w:tcW w:w="361" w:type="dxa"/>
            <w:tcBorders>
              <w:top w:val="single" w:sz="4" w:space="0" w:color="auto"/>
            </w:tcBorders>
            <w:vAlign w:val="bottom"/>
          </w:tcPr>
          <w:p w14:paraId="001E3918" w14:textId="77777777" w:rsidR="004C3321" w:rsidRPr="00036A3C" w:rsidRDefault="004C3321" w:rsidP="00036A3C"/>
        </w:tc>
        <w:tc>
          <w:tcPr>
            <w:tcW w:w="3959" w:type="dxa"/>
            <w:vAlign w:val="bottom"/>
          </w:tcPr>
          <w:p w14:paraId="22810744" w14:textId="77777777" w:rsidR="004C3321" w:rsidRPr="00036A3C" w:rsidRDefault="004C3321" w:rsidP="00036A3C"/>
        </w:tc>
        <w:tc>
          <w:tcPr>
            <w:tcW w:w="3960" w:type="dxa"/>
            <w:vAlign w:val="bottom"/>
          </w:tcPr>
          <w:p w14:paraId="4B00825D" w14:textId="77777777" w:rsidR="004C3321" w:rsidRDefault="00000000" w:rsidP="00A52559">
            <w:pPr>
              <w:pStyle w:val="Heading1"/>
            </w:pPr>
            <w:sdt>
              <w:sdtPr>
                <w:id w:val="1773124024"/>
                <w:placeholder>
                  <w:docPart w:val="336CE13329104B449B56973ED35668F4"/>
                </w:placeholder>
                <w:temporary/>
                <w:showingPlcHdr/>
                <w15:appearance w15:val="hidden"/>
              </w:sdtPr>
              <w:sdtContent>
                <w:r w:rsidR="004C3321" w:rsidRPr="00FE1301">
                  <w:t>Let’s celebrate</w:t>
                </w:r>
              </w:sdtContent>
            </w:sdt>
          </w:p>
        </w:tc>
        <w:tc>
          <w:tcPr>
            <w:tcW w:w="360" w:type="dxa"/>
            <w:tcBorders>
              <w:top w:val="single" w:sz="4" w:space="0" w:color="auto"/>
            </w:tcBorders>
            <w:vAlign w:val="bottom"/>
          </w:tcPr>
          <w:p w14:paraId="6D95F6A9" w14:textId="77777777" w:rsidR="004C3321" w:rsidRPr="00036A3C" w:rsidRDefault="004C3321" w:rsidP="00036A3C"/>
        </w:tc>
        <w:tc>
          <w:tcPr>
            <w:tcW w:w="1440" w:type="dxa"/>
            <w:vAlign w:val="bottom"/>
          </w:tcPr>
          <w:p w14:paraId="2D24992C" w14:textId="77777777" w:rsidR="004C3321" w:rsidRPr="00036A3C" w:rsidRDefault="004C3321" w:rsidP="00036A3C"/>
        </w:tc>
      </w:tr>
      <w:tr w:rsidR="004C3321" w:rsidRPr="00374123" w14:paraId="588F4FB7" w14:textId="77777777" w:rsidTr="004C3321">
        <w:trPr>
          <w:trHeight w:val="2822"/>
        </w:trPr>
        <w:tc>
          <w:tcPr>
            <w:tcW w:w="1440" w:type="dxa"/>
            <w:vAlign w:val="bottom"/>
          </w:tcPr>
          <w:p w14:paraId="6F40FA84" w14:textId="77777777" w:rsidR="004C3321" w:rsidRPr="00036A3C" w:rsidRDefault="004C3321" w:rsidP="00036A3C"/>
        </w:tc>
        <w:tc>
          <w:tcPr>
            <w:tcW w:w="361" w:type="dxa"/>
            <w:tcBorders>
              <w:bottom w:val="single" w:sz="4" w:space="0" w:color="auto"/>
            </w:tcBorders>
            <w:vAlign w:val="bottom"/>
          </w:tcPr>
          <w:p w14:paraId="2AD78361" w14:textId="77777777" w:rsidR="004C3321" w:rsidRPr="00036A3C" w:rsidRDefault="004C3321" w:rsidP="00036A3C"/>
        </w:tc>
        <w:tc>
          <w:tcPr>
            <w:tcW w:w="3959" w:type="dxa"/>
            <w:vAlign w:val="bottom"/>
          </w:tcPr>
          <w:p w14:paraId="28D7E998" w14:textId="77777777" w:rsidR="004C3321" w:rsidRPr="00036A3C" w:rsidRDefault="004C3321" w:rsidP="00036A3C"/>
        </w:tc>
        <w:tc>
          <w:tcPr>
            <w:tcW w:w="3960" w:type="dxa"/>
            <w:vAlign w:val="bottom"/>
          </w:tcPr>
          <w:p w14:paraId="7E293F63" w14:textId="77777777" w:rsidR="004C3321" w:rsidRPr="00374123" w:rsidRDefault="004C3321" w:rsidP="00374123"/>
        </w:tc>
        <w:tc>
          <w:tcPr>
            <w:tcW w:w="360" w:type="dxa"/>
            <w:tcBorders>
              <w:bottom w:val="single" w:sz="4" w:space="0" w:color="auto"/>
            </w:tcBorders>
            <w:vAlign w:val="bottom"/>
          </w:tcPr>
          <w:p w14:paraId="0F71AAA2" w14:textId="77777777" w:rsidR="004C3321" w:rsidRPr="00374123" w:rsidRDefault="004C3321" w:rsidP="00374123"/>
        </w:tc>
        <w:tc>
          <w:tcPr>
            <w:tcW w:w="1440" w:type="dxa"/>
            <w:vAlign w:val="bottom"/>
          </w:tcPr>
          <w:p w14:paraId="16ABD176" w14:textId="77777777" w:rsidR="004C3321" w:rsidRPr="00374123" w:rsidRDefault="004C3321" w:rsidP="00374123"/>
        </w:tc>
      </w:tr>
      <w:tr w:rsidR="004C3321" w:rsidRPr="00374123" w14:paraId="127C383E" w14:textId="77777777" w:rsidTr="004C3321">
        <w:trPr>
          <w:trHeight w:val="360"/>
        </w:trPr>
        <w:tc>
          <w:tcPr>
            <w:tcW w:w="1440" w:type="dxa"/>
            <w:vMerge w:val="restart"/>
            <w:vAlign w:val="bottom"/>
          </w:tcPr>
          <w:p w14:paraId="0CF213FF" w14:textId="77777777" w:rsidR="004C3321" w:rsidRPr="00036A3C" w:rsidRDefault="004C3321" w:rsidP="00036A3C"/>
        </w:tc>
        <w:tc>
          <w:tcPr>
            <w:tcW w:w="361" w:type="dxa"/>
            <w:tcBorders>
              <w:top w:val="single" w:sz="4" w:space="0" w:color="auto"/>
              <w:right w:val="single" w:sz="4" w:space="0" w:color="auto"/>
            </w:tcBorders>
            <w:vAlign w:val="bottom"/>
          </w:tcPr>
          <w:p w14:paraId="3DF5E26C" w14:textId="77777777" w:rsidR="004C3321" w:rsidRPr="00036A3C" w:rsidRDefault="004C3321" w:rsidP="00036A3C"/>
        </w:tc>
        <w:tc>
          <w:tcPr>
            <w:tcW w:w="3959" w:type="dxa"/>
            <w:vMerge w:val="restart"/>
            <w:tcBorders>
              <w:left w:val="single" w:sz="4" w:space="0" w:color="auto"/>
            </w:tcBorders>
            <w:vAlign w:val="bottom"/>
          </w:tcPr>
          <w:p w14:paraId="1CFC1956" w14:textId="77777777" w:rsidR="004C3321" w:rsidRPr="00036A3C" w:rsidRDefault="004C3321" w:rsidP="00036A3C"/>
        </w:tc>
        <w:tc>
          <w:tcPr>
            <w:tcW w:w="3960" w:type="dxa"/>
            <w:vMerge w:val="restart"/>
            <w:tcBorders>
              <w:right w:val="single" w:sz="4" w:space="0" w:color="auto"/>
            </w:tcBorders>
            <w:vAlign w:val="bottom"/>
          </w:tcPr>
          <w:p w14:paraId="0E64B264" w14:textId="77777777" w:rsidR="004C3321" w:rsidRPr="00374123" w:rsidRDefault="004C3321" w:rsidP="00374123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481C5801" w14:textId="77777777" w:rsidR="004C3321" w:rsidRPr="00374123" w:rsidRDefault="004C3321" w:rsidP="00374123"/>
        </w:tc>
        <w:tc>
          <w:tcPr>
            <w:tcW w:w="1440" w:type="dxa"/>
            <w:vMerge w:val="restart"/>
            <w:vAlign w:val="bottom"/>
          </w:tcPr>
          <w:p w14:paraId="0269089E" w14:textId="77777777" w:rsidR="004C3321" w:rsidRPr="00374123" w:rsidRDefault="004C3321" w:rsidP="00374123"/>
        </w:tc>
      </w:tr>
      <w:tr w:rsidR="004C3321" w:rsidRPr="00374123" w14:paraId="43A98F21" w14:textId="77777777" w:rsidTr="004C3321">
        <w:trPr>
          <w:trHeight w:val="576"/>
        </w:trPr>
        <w:tc>
          <w:tcPr>
            <w:tcW w:w="1440" w:type="dxa"/>
            <w:vMerge/>
            <w:vAlign w:val="bottom"/>
          </w:tcPr>
          <w:p w14:paraId="428667C2" w14:textId="77777777" w:rsidR="004C3321" w:rsidRPr="00036A3C" w:rsidRDefault="004C3321" w:rsidP="00036A3C"/>
        </w:tc>
        <w:tc>
          <w:tcPr>
            <w:tcW w:w="361" w:type="dxa"/>
            <w:vAlign w:val="bottom"/>
          </w:tcPr>
          <w:p w14:paraId="39476806" w14:textId="77777777" w:rsidR="004C3321" w:rsidRPr="00036A3C" w:rsidRDefault="004C3321" w:rsidP="00036A3C"/>
        </w:tc>
        <w:tc>
          <w:tcPr>
            <w:tcW w:w="3959" w:type="dxa"/>
            <w:vMerge/>
            <w:vAlign w:val="bottom"/>
          </w:tcPr>
          <w:p w14:paraId="036E9343" w14:textId="77777777" w:rsidR="004C3321" w:rsidRPr="00036A3C" w:rsidRDefault="004C3321" w:rsidP="00036A3C"/>
        </w:tc>
        <w:tc>
          <w:tcPr>
            <w:tcW w:w="3960" w:type="dxa"/>
            <w:vMerge/>
            <w:vAlign w:val="bottom"/>
          </w:tcPr>
          <w:p w14:paraId="44142617" w14:textId="77777777" w:rsidR="004C3321" w:rsidRPr="00374123" w:rsidRDefault="004C3321" w:rsidP="00374123"/>
        </w:tc>
        <w:tc>
          <w:tcPr>
            <w:tcW w:w="360" w:type="dxa"/>
            <w:vAlign w:val="bottom"/>
          </w:tcPr>
          <w:p w14:paraId="54061566" w14:textId="77777777" w:rsidR="004C3321" w:rsidRPr="00374123" w:rsidRDefault="004C3321" w:rsidP="00374123"/>
        </w:tc>
        <w:tc>
          <w:tcPr>
            <w:tcW w:w="1440" w:type="dxa"/>
            <w:vMerge/>
            <w:vAlign w:val="bottom"/>
          </w:tcPr>
          <w:p w14:paraId="086FCA1E" w14:textId="77777777" w:rsidR="004C3321" w:rsidRPr="00374123" w:rsidRDefault="004C3321" w:rsidP="00374123"/>
        </w:tc>
      </w:tr>
    </w:tbl>
    <w:p w14:paraId="5AE4C199" w14:textId="77777777" w:rsidR="008534DC" w:rsidRDefault="008534DC"/>
    <w:p w14:paraId="14E3F7E8" w14:textId="77777777" w:rsidR="00F00E2C" w:rsidRDefault="00F00E2C">
      <w:pPr>
        <w:sectPr w:rsidR="00F00E2C" w:rsidSect="001F35A4">
          <w:pgSz w:w="12240" w:h="15840" w:code="1"/>
          <w:pgMar w:top="360" w:right="360" w:bottom="360" w:left="360" w:header="706" w:footer="706" w:gutter="0"/>
          <w:cols w:space="708"/>
          <w:docGrid w:linePitch="360"/>
        </w:sectPr>
      </w:pPr>
    </w:p>
    <w:p w14:paraId="08AA3349" w14:textId="77777777" w:rsidR="001F35A4" w:rsidRDefault="00E255DA">
      <w:r>
        <w:rPr>
          <w:noProof/>
          <w:sz w:val="4"/>
          <w:szCs w:val="4"/>
        </w:rPr>
        <w:lastRenderedPageBreak/>
        <w:drawing>
          <wp:anchor distT="0" distB="0" distL="114300" distR="114300" simplePos="0" relativeHeight="251658241" behindDoc="1" locked="1" layoutInCell="1" allowOverlap="1" wp14:anchorId="6F8A5B9A" wp14:editId="29E90EFE">
            <wp:simplePos x="0" y="0"/>
            <wp:positionH relativeFrom="page">
              <wp:posOffset>0</wp:posOffset>
            </wp:positionH>
            <wp:positionV relativeFrom="paragraph">
              <wp:posOffset>-228600</wp:posOffset>
            </wp:positionV>
            <wp:extent cx="7772400" cy="10058400"/>
            <wp:effectExtent l="0" t="0" r="0" b="0"/>
            <wp:wrapNone/>
            <wp:docPr id="26" name="Picture 26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tblLayout w:type="fixed"/>
        <w:tblCellMar>
          <w:top w:w="170" w:type="dxa"/>
          <w:left w:w="170" w:type="dxa"/>
          <w:right w:w="170" w:type="dxa"/>
        </w:tblCellMar>
        <w:tblLook w:val="0600" w:firstRow="0" w:lastRow="0" w:firstColumn="0" w:lastColumn="0" w:noHBand="1" w:noVBand="1"/>
        <w:tblCaption w:val="Layout table"/>
      </w:tblPr>
      <w:tblGrid>
        <w:gridCol w:w="1440"/>
        <w:gridCol w:w="360"/>
        <w:gridCol w:w="3960"/>
        <w:gridCol w:w="3960"/>
        <w:gridCol w:w="360"/>
        <w:gridCol w:w="1440"/>
      </w:tblGrid>
      <w:tr w:rsidR="00B27719" w:rsidRPr="00C42121" w14:paraId="0790A9E1" w14:textId="77777777" w:rsidTr="00B27719">
        <w:trPr>
          <w:trHeight w:val="907"/>
        </w:trPr>
        <w:tc>
          <w:tcPr>
            <w:tcW w:w="1439" w:type="dxa"/>
            <w:tcMar>
              <w:top w:w="0" w:type="dxa"/>
            </w:tcMar>
          </w:tcPr>
          <w:p w14:paraId="047E2D3F" w14:textId="77777777" w:rsidR="00B27719" w:rsidRPr="00743CC4" w:rsidRDefault="00B27719" w:rsidP="00743CC4"/>
        </w:tc>
        <w:tc>
          <w:tcPr>
            <w:tcW w:w="360" w:type="dxa"/>
            <w:tcMar>
              <w:top w:w="0" w:type="dxa"/>
            </w:tcMar>
          </w:tcPr>
          <w:p w14:paraId="779A866D" w14:textId="77777777" w:rsidR="00B27719" w:rsidRPr="00743CC4" w:rsidRDefault="00B27719" w:rsidP="00743CC4"/>
        </w:tc>
        <w:tc>
          <w:tcPr>
            <w:tcW w:w="3960" w:type="dxa"/>
            <w:tcMar>
              <w:top w:w="0" w:type="dxa"/>
            </w:tcMar>
          </w:tcPr>
          <w:p w14:paraId="7E23FACE" w14:textId="77777777" w:rsidR="00B27719" w:rsidRPr="00743CC4" w:rsidRDefault="00B27719" w:rsidP="00743CC4"/>
        </w:tc>
        <w:tc>
          <w:tcPr>
            <w:tcW w:w="3960" w:type="dxa"/>
            <w:tcMar>
              <w:top w:w="0" w:type="dxa"/>
            </w:tcMar>
          </w:tcPr>
          <w:p w14:paraId="4559B0BD" w14:textId="77777777" w:rsidR="00B27719" w:rsidRPr="00743CC4" w:rsidRDefault="00B27719" w:rsidP="006B74E3">
            <w:pPr>
              <w:pStyle w:val="Heading2"/>
            </w:pPr>
          </w:p>
        </w:tc>
        <w:tc>
          <w:tcPr>
            <w:tcW w:w="360" w:type="dxa"/>
            <w:tcMar>
              <w:top w:w="0" w:type="dxa"/>
            </w:tcMar>
          </w:tcPr>
          <w:p w14:paraId="1CDE1EE6" w14:textId="77777777" w:rsidR="00B27719" w:rsidRPr="00743CC4" w:rsidRDefault="00B27719" w:rsidP="00743CC4"/>
        </w:tc>
        <w:tc>
          <w:tcPr>
            <w:tcW w:w="1440" w:type="dxa"/>
            <w:tcMar>
              <w:top w:w="0" w:type="dxa"/>
            </w:tcMar>
          </w:tcPr>
          <w:p w14:paraId="10542809" w14:textId="77777777" w:rsidR="00B27719" w:rsidRPr="00743CC4" w:rsidRDefault="00B27719" w:rsidP="00743CC4"/>
        </w:tc>
      </w:tr>
      <w:tr w:rsidR="001E6B0E" w:rsidRPr="00C42121" w14:paraId="3C77CE64" w14:textId="77777777" w:rsidTr="00B27719">
        <w:trPr>
          <w:trHeight w:val="360"/>
        </w:trPr>
        <w:tc>
          <w:tcPr>
            <w:tcW w:w="1439" w:type="dxa"/>
            <w:tcMar>
              <w:top w:w="0" w:type="dxa"/>
            </w:tcMar>
          </w:tcPr>
          <w:p w14:paraId="53D1D096" w14:textId="77777777" w:rsidR="001E6B0E" w:rsidRPr="00743CC4" w:rsidRDefault="001E6B0E" w:rsidP="00B27719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  <w:tcMar>
              <w:top w:w="0" w:type="dxa"/>
            </w:tcMar>
          </w:tcPr>
          <w:p w14:paraId="333BFF02" w14:textId="77777777" w:rsidR="001E6B0E" w:rsidRPr="00743CC4" w:rsidRDefault="001E6B0E" w:rsidP="00B27719"/>
        </w:tc>
        <w:tc>
          <w:tcPr>
            <w:tcW w:w="39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1FB2B483" w14:textId="77777777" w:rsidR="001E6B0E" w:rsidRPr="00743CC4" w:rsidRDefault="001E6B0E" w:rsidP="00B27719"/>
        </w:tc>
        <w:tc>
          <w:tcPr>
            <w:tcW w:w="3960" w:type="dxa"/>
            <w:tcBorders>
              <w:right w:val="single" w:sz="4" w:space="0" w:color="auto"/>
            </w:tcBorders>
            <w:tcMar>
              <w:top w:w="0" w:type="dxa"/>
            </w:tcMar>
          </w:tcPr>
          <w:p w14:paraId="25C3D5B1" w14:textId="77777777" w:rsidR="001E6B0E" w:rsidRPr="00743CC4" w:rsidRDefault="001E6B0E" w:rsidP="00B27719"/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  <w:tcMar>
              <w:top w:w="0" w:type="dxa"/>
            </w:tcMar>
          </w:tcPr>
          <w:p w14:paraId="64E9A171" w14:textId="77777777" w:rsidR="001E6B0E" w:rsidRPr="00743CC4" w:rsidRDefault="001E6B0E" w:rsidP="00B27719"/>
        </w:tc>
        <w:tc>
          <w:tcPr>
            <w:tcW w:w="1440" w:type="dxa"/>
            <w:tcMar>
              <w:top w:w="0" w:type="dxa"/>
            </w:tcMar>
          </w:tcPr>
          <w:p w14:paraId="71E36A74" w14:textId="77777777" w:rsidR="001E6B0E" w:rsidRPr="00743CC4" w:rsidRDefault="001E6B0E" w:rsidP="00B27719"/>
        </w:tc>
      </w:tr>
      <w:tr w:rsidR="001E6B0E" w:rsidRPr="00C42121" w14:paraId="5C7FF6ED" w14:textId="77777777" w:rsidTr="00B27719">
        <w:trPr>
          <w:trHeight w:val="1441"/>
        </w:trPr>
        <w:tc>
          <w:tcPr>
            <w:tcW w:w="1439" w:type="dxa"/>
          </w:tcPr>
          <w:p w14:paraId="5B359BAE" w14:textId="77777777" w:rsidR="001E6B0E" w:rsidRPr="00743CC4" w:rsidRDefault="001E6B0E" w:rsidP="00743CC4"/>
        </w:tc>
        <w:tc>
          <w:tcPr>
            <w:tcW w:w="360" w:type="dxa"/>
            <w:tcBorders>
              <w:top w:val="single" w:sz="4" w:space="0" w:color="auto"/>
            </w:tcBorders>
          </w:tcPr>
          <w:p w14:paraId="32A25BBF" w14:textId="77777777" w:rsidR="001E6B0E" w:rsidRPr="00743CC4" w:rsidRDefault="001E6B0E" w:rsidP="00743CC4"/>
        </w:tc>
        <w:tc>
          <w:tcPr>
            <w:tcW w:w="3960" w:type="dxa"/>
          </w:tcPr>
          <w:p w14:paraId="19A679B1" w14:textId="77777777" w:rsidR="001E6B0E" w:rsidRPr="00743CC4" w:rsidRDefault="001E6B0E" w:rsidP="00743CC4"/>
        </w:tc>
        <w:tc>
          <w:tcPr>
            <w:tcW w:w="3960" w:type="dxa"/>
            <w:tcBorders>
              <w:bottom w:val="single" w:sz="4" w:space="0" w:color="B9B9B9" w:themeColor="background2" w:themeShade="BF"/>
            </w:tcBorders>
          </w:tcPr>
          <w:p w14:paraId="229743D5" w14:textId="77777777" w:rsidR="001E6B0E" w:rsidRPr="00743CC4" w:rsidRDefault="00000000" w:rsidP="006B74E3">
            <w:pPr>
              <w:pStyle w:val="Heading2"/>
            </w:pPr>
            <w:sdt>
              <w:sdtPr>
                <w:id w:val="1726794880"/>
                <w:placeholder>
                  <w:docPart w:val="690E6320995149018B600E9E803DB962"/>
                </w:placeholder>
                <w:temporary/>
                <w:showingPlcHdr/>
                <w15:appearance w15:val="hidden"/>
              </w:sdtPr>
              <w:sdtContent>
                <w:r w:rsidR="001E6B0E" w:rsidRPr="00743CC4">
                  <w:t>RENE’S 40TH BIRTHDAY!</w:t>
                </w:r>
              </w:sdtContent>
            </w:sdt>
          </w:p>
          <w:p w14:paraId="201215A0" w14:textId="77777777" w:rsidR="001E6B0E" w:rsidRPr="00743CC4" w:rsidRDefault="00000000" w:rsidP="006B74E3">
            <w:sdt>
              <w:sdtPr>
                <w:id w:val="-1250729386"/>
                <w:placeholder>
                  <w:docPart w:val="5465C33451C84CF191A4AA0455F7CFCE"/>
                </w:placeholder>
                <w:temporary/>
                <w:showingPlcHdr/>
                <w15:appearance w15:val="hidden"/>
              </w:sdtPr>
              <w:sdtContent>
                <w:r w:rsidR="001E6B0E">
                  <w:t>Date:</w:t>
                </w:r>
              </w:sdtContent>
            </w:sdt>
          </w:p>
        </w:tc>
        <w:tc>
          <w:tcPr>
            <w:tcW w:w="360" w:type="dxa"/>
            <w:tcBorders>
              <w:top w:val="single" w:sz="4" w:space="0" w:color="auto"/>
            </w:tcBorders>
          </w:tcPr>
          <w:p w14:paraId="70D46D65" w14:textId="77777777" w:rsidR="001E6B0E" w:rsidRPr="00743CC4" w:rsidRDefault="001E6B0E" w:rsidP="00743CC4"/>
        </w:tc>
        <w:tc>
          <w:tcPr>
            <w:tcW w:w="1440" w:type="dxa"/>
          </w:tcPr>
          <w:p w14:paraId="2075A677" w14:textId="77777777" w:rsidR="001E6B0E" w:rsidRPr="00743CC4" w:rsidRDefault="001E6B0E" w:rsidP="00743CC4"/>
        </w:tc>
      </w:tr>
      <w:tr w:rsidR="001E6B0E" w14:paraId="52F5927C" w14:textId="77777777" w:rsidTr="001E6B0E">
        <w:trPr>
          <w:trHeight w:val="588"/>
        </w:trPr>
        <w:tc>
          <w:tcPr>
            <w:tcW w:w="1439" w:type="dxa"/>
          </w:tcPr>
          <w:p w14:paraId="3430B7D1" w14:textId="77777777" w:rsidR="001E6B0E" w:rsidRPr="00743CC4" w:rsidRDefault="001E6B0E" w:rsidP="00743CC4"/>
        </w:tc>
        <w:tc>
          <w:tcPr>
            <w:tcW w:w="360" w:type="dxa"/>
          </w:tcPr>
          <w:p w14:paraId="4C089EF9" w14:textId="77777777" w:rsidR="001E6B0E" w:rsidRPr="00743CC4" w:rsidRDefault="001E6B0E" w:rsidP="00743CC4"/>
        </w:tc>
        <w:tc>
          <w:tcPr>
            <w:tcW w:w="3960" w:type="dxa"/>
          </w:tcPr>
          <w:p w14:paraId="01C78C54" w14:textId="77777777" w:rsidR="001E6B0E" w:rsidRPr="00743CC4" w:rsidRDefault="001E6B0E" w:rsidP="00743CC4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5F5F2C22" w14:textId="77777777" w:rsidR="001E6B0E" w:rsidRPr="00743CC4" w:rsidRDefault="00000000" w:rsidP="00743CC4">
            <w:sdt>
              <w:sdtPr>
                <w:id w:val="-1110049020"/>
                <w:placeholder>
                  <w:docPart w:val="300358EBBF0344009B3FE9F743C40FC1"/>
                </w:placeholder>
                <w:temporary/>
                <w:showingPlcHdr/>
                <w15:appearance w15:val="hidden"/>
              </w:sdtPr>
              <w:sdtContent>
                <w:r w:rsidR="001E6B0E">
                  <w:t>Time:</w:t>
                </w:r>
              </w:sdtContent>
            </w:sdt>
          </w:p>
        </w:tc>
        <w:tc>
          <w:tcPr>
            <w:tcW w:w="360" w:type="dxa"/>
          </w:tcPr>
          <w:p w14:paraId="612D0857" w14:textId="77777777" w:rsidR="001E6B0E" w:rsidRPr="00743CC4" w:rsidRDefault="001E6B0E" w:rsidP="00743CC4"/>
        </w:tc>
        <w:tc>
          <w:tcPr>
            <w:tcW w:w="1440" w:type="dxa"/>
          </w:tcPr>
          <w:p w14:paraId="17A5E958" w14:textId="77777777" w:rsidR="001E6B0E" w:rsidRPr="00743CC4" w:rsidRDefault="001E6B0E" w:rsidP="00743CC4"/>
        </w:tc>
      </w:tr>
      <w:tr w:rsidR="001E6B0E" w14:paraId="38FCB0DC" w14:textId="77777777" w:rsidTr="009C7A2C">
        <w:trPr>
          <w:trHeight w:val="590"/>
        </w:trPr>
        <w:tc>
          <w:tcPr>
            <w:tcW w:w="1439" w:type="dxa"/>
          </w:tcPr>
          <w:p w14:paraId="32017DC2" w14:textId="77777777" w:rsidR="001E6B0E" w:rsidRPr="00743CC4" w:rsidRDefault="001E6B0E" w:rsidP="00743CC4"/>
        </w:tc>
        <w:tc>
          <w:tcPr>
            <w:tcW w:w="360" w:type="dxa"/>
          </w:tcPr>
          <w:p w14:paraId="7E4245BA" w14:textId="77777777" w:rsidR="001E6B0E" w:rsidRPr="00743CC4" w:rsidRDefault="001E6B0E" w:rsidP="00743CC4"/>
        </w:tc>
        <w:tc>
          <w:tcPr>
            <w:tcW w:w="3960" w:type="dxa"/>
          </w:tcPr>
          <w:p w14:paraId="4F79F0FF" w14:textId="77777777" w:rsidR="001E6B0E" w:rsidRPr="00743CC4" w:rsidRDefault="001E6B0E" w:rsidP="00743CC4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141F4D5E" w14:textId="77777777" w:rsidR="001E6B0E" w:rsidRPr="00743CC4" w:rsidRDefault="00000000" w:rsidP="00743CC4">
            <w:sdt>
              <w:sdtPr>
                <w:id w:val="-1494880397"/>
                <w:placeholder>
                  <w:docPart w:val="2799EDB9BCE04AEE9BF3367948F5AB1C"/>
                </w:placeholder>
                <w:temporary/>
                <w:showingPlcHdr/>
                <w15:appearance w15:val="hidden"/>
              </w:sdtPr>
              <w:sdtContent>
                <w:r w:rsidR="001E6B0E">
                  <w:t>Location:</w:t>
                </w:r>
              </w:sdtContent>
            </w:sdt>
          </w:p>
        </w:tc>
        <w:tc>
          <w:tcPr>
            <w:tcW w:w="360" w:type="dxa"/>
          </w:tcPr>
          <w:p w14:paraId="0FE7C3C0" w14:textId="77777777" w:rsidR="001E6B0E" w:rsidRPr="00743CC4" w:rsidRDefault="001E6B0E" w:rsidP="00743CC4"/>
        </w:tc>
        <w:tc>
          <w:tcPr>
            <w:tcW w:w="1440" w:type="dxa"/>
          </w:tcPr>
          <w:p w14:paraId="494D63DB" w14:textId="77777777" w:rsidR="001E6B0E" w:rsidRPr="00743CC4" w:rsidRDefault="001E6B0E" w:rsidP="00743CC4"/>
        </w:tc>
      </w:tr>
      <w:tr w:rsidR="001E6B0E" w14:paraId="1C9857F0" w14:textId="77777777" w:rsidTr="009C7A2C">
        <w:trPr>
          <w:trHeight w:val="2779"/>
        </w:trPr>
        <w:tc>
          <w:tcPr>
            <w:tcW w:w="1439" w:type="dxa"/>
          </w:tcPr>
          <w:p w14:paraId="5119BBC4" w14:textId="77777777" w:rsidR="001E6B0E" w:rsidRPr="00743CC4" w:rsidRDefault="001E6B0E" w:rsidP="00743CC4"/>
        </w:tc>
        <w:tc>
          <w:tcPr>
            <w:tcW w:w="360" w:type="dxa"/>
            <w:tcBorders>
              <w:bottom w:val="single" w:sz="4" w:space="0" w:color="auto"/>
            </w:tcBorders>
          </w:tcPr>
          <w:p w14:paraId="634531DB" w14:textId="77777777" w:rsidR="001E6B0E" w:rsidRPr="00743CC4" w:rsidRDefault="001E6B0E" w:rsidP="00743CC4"/>
        </w:tc>
        <w:tc>
          <w:tcPr>
            <w:tcW w:w="3960" w:type="dxa"/>
          </w:tcPr>
          <w:p w14:paraId="70968EB9" w14:textId="77777777" w:rsidR="001E6B0E" w:rsidRPr="00743CC4" w:rsidRDefault="001E6B0E" w:rsidP="00743CC4"/>
        </w:tc>
        <w:tc>
          <w:tcPr>
            <w:tcW w:w="3960" w:type="dxa"/>
            <w:tcBorders>
              <w:top w:val="single" w:sz="4" w:space="0" w:color="B9B9B9" w:themeColor="background2" w:themeShade="BF"/>
            </w:tcBorders>
          </w:tcPr>
          <w:p w14:paraId="5AEE4C30" w14:textId="77777777" w:rsidR="001E6B0E" w:rsidRPr="00743CC4" w:rsidRDefault="001E6B0E" w:rsidP="00743CC4"/>
        </w:tc>
        <w:tc>
          <w:tcPr>
            <w:tcW w:w="360" w:type="dxa"/>
            <w:tcBorders>
              <w:bottom w:val="single" w:sz="4" w:space="0" w:color="auto"/>
            </w:tcBorders>
          </w:tcPr>
          <w:p w14:paraId="02EDA662" w14:textId="77777777" w:rsidR="001E6B0E" w:rsidRPr="00743CC4" w:rsidRDefault="001E6B0E" w:rsidP="00743CC4"/>
        </w:tc>
        <w:tc>
          <w:tcPr>
            <w:tcW w:w="1440" w:type="dxa"/>
          </w:tcPr>
          <w:p w14:paraId="7214A204" w14:textId="77777777" w:rsidR="001E6B0E" w:rsidRPr="00743CC4" w:rsidRDefault="001E6B0E" w:rsidP="00743CC4"/>
        </w:tc>
      </w:tr>
      <w:tr w:rsidR="001E6B0E" w:rsidRPr="00C42121" w14:paraId="66717F46" w14:textId="77777777" w:rsidTr="009C7A2C">
        <w:trPr>
          <w:trHeight w:val="1440"/>
        </w:trPr>
        <w:tc>
          <w:tcPr>
            <w:tcW w:w="1439" w:type="dxa"/>
          </w:tcPr>
          <w:p w14:paraId="1B724C8F" w14:textId="77777777" w:rsidR="001E6B0E" w:rsidRPr="00743CC4" w:rsidRDefault="001E6B0E" w:rsidP="00743CC4"/>
        </w:tc>
        <w:tc>
          <w:tcPr>
            <w:tcW w:w="360" w:type="dxa"/>
            <w:tcBorders>
              <w:top w:val="single" w:sz="4" w:space="0" w:color="auto"/>
            </w:tcBorders>
          </w:tcPr>
          <w:p w14:paraId="0AEFD089" w14:textId="77777777" w:rsidR="001E6B0E" w:rsidRPr="00743CC4" w:rsidRDefault="001E6B0E" w:rsidP="00743CC4"/>
        </w:tc>
        <w:tc>
          <w:tcPr>
            <w:tcW w:w="3960" w:type="dxa"/>
          </w:tcPr>
          <w:p w14:paraId="2D1FCF4B" w14:textId="77777777" w:rsidR="001E6B0E" w:rsidRPr="00743CC4" w:rsidRDefault="001E6B0E" w:rsidP="00743CC4"/>
        </w:tc>
        <w:tc>
          <w:tcPr>
            <w:tcW w:w="3960" w:type="dxa"/>
            <w:tcBorders>
              <w:bottom w:val="single" w:sz="4" w:space="0" w:color="B9B9B9" w:themeColor="background2" w:themeShade="BF"/>
            </w:tcBorders>
          </w:tcPr>
          <w:p w14:paraId="38603A93" w14:textId="77777777" w:rsidR="001E6B0E" w:rsidRPr="00743CC4" w:rsidRDefault="00000000" w:rsidP="00335DCD">
            <w:pPr>
              <w:pStyle w:val="Heading2"/>
            </w:pPr>
            <w:sdt>
              <w:sdtPr>
                <w:id w:val="-631404948"/>
                <w:placeholder>
                  <w:docPart w:val="592B49961D234A90B9B3E60DB7151BB2"/>
                </w:placeholder>
                <w:temporary/>
                <w:showingPlcHdr/>
                <w15:appearance w15:val="hidden"/>
              </w:sdtPr>
              <w:sdtContent>
                <w:r w:rsidR="001E6B0E" w:rsidRPr="00743CC4">
                  <w:t>RENE’S 40TH BIRTHDAY!</w:t>
                </w:r>
              </w:sdtContent>
            </w:sdt>
          </w:p>
          <w:p w14:paraId="5EB3FA6F" w14:textId="77777777" w:rsidR="001E6B0E" w:rsidRPr="00743CC4" w:rsidRDefault="00000000" w:rsidP="00335DCD">
            <w:sdt>
              <w:sdtPr>
                <w:id w:val="1586026437"/>
                <w:placeholder>
                  <w:docPart w:val="A99D9DCF764C47F6AF33666CC8F138BE"/>
                </w:placeholder>
                <w:temporary/>
                <w:showingPlcHdr/>
                <w15:appearance w15:val="hidden"/>
              </w:sdtPr>
              <w:sdtContent>
                <w:r w:rsidR="001E6B0E">
                  <w:t>Date:</w:t>
                </w:r>
              </w:sdtContent>
            </w:sdt>
          </w:p>
        </w:tc>
        <w:tc>
          <w:tcPr>
            <w:tcW w:w="360" w:type="dxa"/>
            <w:tcBorders>
              <w:top w:val="single" w:sz="4" w:space="0" w:color="auto"/>
            </w:tcBorders>
          </w:tcPr>
          <w:p w14:paraId="399B56C8" w14:textId="77777777" w:rsidR="001E6B0E" w:rsidRPr="00743CC4" w:rsidRDefault="001E6B0E" w:rsidP="00743CC4"/>
        </w:tc>
        <w:tc>
          <w:tcPr>
            <w:tcW w:w="1440" w:type="dxa"/>
          </w:tcPr>
          <w:p w14:paraId="175D040F" w14:textId="77777777" w:rsidR="001E6B0E" w:rsidRPr="00743CC4" w:rsidRDefault="001E6B0E" w:rsidP="00743CC4"/>
        </w:tc>
      </w:tr>
      <w:tr w:rsidR="001E6B0E" w14:paraId="766749DA" w14:textId="77777777" w:rsidTr="001E6B0E">
        <w:trPr>
          <w:trHeight w:val="588"/>
        </w:trPr>
        <w:tc>
          <w:tcPr>
            <w:tcW w:w="1439" w:type="dxa"/>
          </w:tcPr>
          <w:p w14:paraId="2B2C99BD" w14:textId="77777777" w:rsidR="001E6B0E" w:rsidRPr="00743CC4" w:rsidRDefault="001E6B0E" w:rsidP="00743CC4"/>
        </w:tc>
        <w:tc>
          <w:tcPr>
            <w:tcW w:w="360" w:type="dxa"/>
          </w:tcPr>
          <w:p w14:paraId="6912C46B" w14:textId="77777777" w:rsidR="001E6B0E" w:rsidRPr="00743CC4" w:rsidRDefault="001E6B0E" w:rsidP="00743CC4"/>
        </w:tc>
        <w:tc>
          <w:tcPr>
            <w:tcW w:w="3960" w:type="dxa"/>
          </w:tcPr>
          <w:p w14:paraId="10063822" w14:textId="77777777" w:rsidR="001E6B0E" w:rsidRPr="00743CC4" w:rsidRDefault="001E6B0E" w:rsidP="00743CC4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59A41C1C" w14:textId="77777777" w:rsidR="001E6B0E" w:rsidRPr="00743CC4" w:rsidRDefault="00000000" w:rsidP="00743CC4">
            <w:sdt>
              <w:sdtPr>
                <w:id w:val="-82686204"/>
                <w:placeholder>
                  <w:docPart w:val="C9BBC894247E40D28DE356E249EF530B"/>
                </w:placeholder>
                <w:temporary/>
                <w:showingPlcHdr/>
                <w15:appearance w15:val="hidden"/>
              </w:sdtPr>
              <w:sdtContent>
                <w:r w:rsidR="001E6B0E">
                  <w:t>Time:</w:t>
                </w:r>
              </w:sdtContent>
            </w:sdt>
          </w:p>
        </w:tc>
        <w:tc>
          <w:tcPr>
            <w:tcW w:w="360" w:type="dxa"/>
          </w:tcPr>
          <w:p w14:paraId="07D73B03" w14:textId="77777777" w:rsidR="001E6B0E" w:rsidRPr="00743CC4" w:rsidRDefault="001E6B0E" w:rsidP="00743CC4"/>
        </w:tc>
        <w:tc>
          <w:tcPr>
            <w:tcW w:w="1440" w:type="dxa"/>
          </w:tcPr>
          <w:p w14:paraId="66FF9796" w14:textId="77777777" w:rsidR="001E6B0E" w:rsidRPr="00743CC4" w:rsidRDefault="001E6B0E" w:rsidP="00743CC4"/>
        </w:tc>
      </w:tr>
      <w:tr w:rsidR="001E6B0E" w14:paraId="051C90BC" w14:textId="77777777" w:rsidTr="001E6B0E">
        <w:trPr>
          <w:trHeight w:val="590"/>
        </w:trPr>
        <w:tc>
          <w:tcPr>
            <w:tcW w:w="1439" w:type="dxa"/>
          </w:tcPr>
          <w:p w14:paraId="738933C4" w14:textId="77777777" w:rsidR="001E6B0E" w:rsidRPr="00743CC4" w:rsidRDefault="001E6B0E" w:rsidP="00743CC4"/>
        </w:tc>
        <w:tc>
          <w:tcPr>
            <w:tcW w:w="360" w:type="dxa"/>
          </w:tcPr>
          <w:p w14:paraId="7193E4E7" w14:textId="77777777" w:rsidR="001E6B0E" w:rsidRPr="00743CC4" w:rsidRDefault="001E6B0E" w:rsidP="00743CC4"/>
        </w:tc>
        <w:tc>
          <w:tcPr>
            <w:tcW w:w="3960" w:type="dxa"/>
          </w:tcPr>
          <w:p w14:paraId="51C1781D" w14:textId="77777777" w:rsidR="001E6B0E" w:rsidRPr="00743CC4" w:rsidRDefault="001E6B0E" w:rsidP="00743CC4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0629D6AB" w14:textId="77777777" w:rsidR="001E6B0E" w:rsidRPr="00743CC4" w:rsidRDefault="00000000" w:rsidP="00743CC4">
            <w:sdt>
              <w:sdtPr>
                <w:id w:val="2047713113"/>
                <w:placeholder>
                  <w:docPart w:val="457CB412BF64489E939D87F9ECAA9468"/>
                </w:placeholder>
                <w:temporary/>
                <w:showingPlcHdr/>
                <w15:appearance w15:val="hidden"/>
              </w:sdtPr>
              <w:sdtContent>
                <w:r w:rsidR="001E6B0E">
                  <w:t>Location:</w:t>
                </w:r>
              </w:sdtContent>
            </w:sdt>
          </w:p>
        </w:tc>
        <w:tc>
          <w:tcPr>
            <w:tcW w:w="360" w:type="dxa"/>
          </w:tcPr>
          <w:p w14:paraId="0E1D0157" w14:textId="77777777" w:rsidR="001E6B0E" w:rsidRPr="00743CC4" w:rsidRDefault="001E6B0E" w:rsidP="00743CC4"/>
        </w:tc>
        <w:tc>
          <w:tcPr>
            <w:tcW w:w="1440" w:type="dxa"/>
          </w:tcPr>
          <w:p w14:paraId="09C92852" w14:textId="77777777" w:rsidR="001E6B0E" w:rsidRPr="00743CC4" w:rsidRDefault="001E6B0E" w:rsidP="00743CC4"/>
        </w:tc>
      </w:tr>
      <w:tr w:rsidR="001E6B0E" w:rsidRPr="00036A3C" w14:paraId="74C57137" w14:textId="77777777" w:rsidTr="00B27719">
        <w:trPr>
          <w:trHeight w:val="2779"/>
        </w:trPr>
        <w:tc>
          <w:tcPr>
            <w:tcW w:w="1439" w:type="dxa"/>
          </w:tcPr>
          <w:p w14:paraId="33E91F97" w14:textId="77777777" w:rsidR="001E6B0E" w:rsidRPr="00036A3C" w:rsidRDefault="001E6B0E" w:rsidP="00036A3C"/>
        </w:tc>
        <w:tc>
          <w:tcPr>
            <w:tcW w:w="360" w:type="dxa"/>
            <w:tcBorders>
              <w:bottom w:val="single" w:sz="4" w:space="0" w:color="auto"/>
            </w:tcBorders>
          </w:tcPr>
          <w:p w14:paraId="116DAC8A" w14:textId="77777777" w:rsidR="001E6B0E" w:rsidRPr="00036A3C" w:rsidRDefault="001E6B0E" w:rsidP="00036A3C"/>
        </w:tc>
        <w:tc>
          <w:tcPr>
            <w:tcW w:w="3960" w:type="dxa"/>
          </w:tcPr>
          <w:p w14:paraId="3780E4F4" w14:textId="77777777" w:rsidR="001E6B0E" w:rsidRPr="00036A3C" w:rsidRDefault="001E6B0E" w:rsidP="00036A3C"/>
        </w:tc>
        <w:tc>
          <w:tcPr>
            <w:tcW w:w="3960" w:type="dxa"/>
            <w:tcBorders>
              <w:top w:val="single" w:sz="4" w:space="0" w:color="B9B9B9" w:themeColor="background2" w:themeShade="BF"/>
            </w:tcBorders>
          </w:tcPr>
          <w:p w14:paraId="66DC2EAB" w14:textId="77777777" w:rsidR="001E6B0E" w:rsidRPr="00036A3C" w:rsidRDefault="001E6B0E" w:rsidP="00036A3C"/>
        </w:tc>
        <w:tc>
          <w:tcPr>
            <w:tcW w:w="360" w:type="dxa"/>
            <w:tcBorders>
              <w:bottom w:val="single" w:sz="4" w:space="0" w:color="auto"/>
            </w:tcBorders>
          </w:tcPr>
          <w:p w14:paraId="27F741A5" w14:textId="77777777" w:rsidR="001E6B0E" w:rsidRPr="00036A3C" w:rsidRDefault="001E6B0E" w:rsidP="00036A3C"/>
        </w:tc>
        <w:tc>
          <w:tcPr>
            <w:tcW w:w="1440" w:type="dxa"/>
          </w:tcPr>
          <w:p w14:paraId="539E2384" w14:textId="77777777" w:rsidR="001E6B0E" w:rsidRPr="00036A3C" w:rsidRDefault="001E6B0E" w:rsidP="00036A3C"/>
        </w:tc>
      </w:tr>
      <w:tr w:rsidR="001E6B0E" w:rsidRPr="00036A3C" w14:paraId="52FD5010" w14:textId="77777777" w:rsidTr="00B27719">
        <w:trPr>
          <w:trHeight w:val="288"/>
        </w:trPr>
        <w:tc>
          <w:tcPr>
            <w:tcW w:w="1439" w:type="dxa"/>
            <w:tcMar>
              <w:top w:w="0" w:type="dxa"/>
            </w:tcMar>
          </w:tcPr>
          <w:p w14:paraId="55954B42" w14:textId="77777777" w:rsidR="001E6B0E" w:rsidRPr="00036A3C" w:rsidRDefault="001E6B0E" w:rsidP="00036A3C"/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  <w:tcMar>
              <w:top w:w="0" w:type="dxa"/>
            </w:tcMar>
          </w:tcPr>
          <w:p w14:paraId="5B74FB9E" w14:textId="77777777" w:rsidR="001E6B0E" w:rsidRPr="00036A3C" w:rsidRDefault="001E6B0E" w:rsidP="00036A3C"/>
        </w:tc>
        <w:tc>
          <w:tcPr>
            <w:tcW w:w="39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31E5B1AB" w14:textId="77777777" w:rsidR="001E6B0E" w:rsidRPr="00036A3C" w:rsidRDefault="001E6B0E" w:rsidP="00036A3C"/>
        </w:tc>
        <w:tc>
          <w:tcPr>
            <w:tcW w:w="3960" w:type="dxa"/>
            <w:tcBorders>
              <w:right w:val="single" w:sz="4" w:space="0" w:color="auto"/>
            </w:tcBorders>
            <w:tcMar>
              <w:top w:w="0" w:type="dxa"/>
            </w:tcMar>
          </w:tcPr>
          <w:p w14:paraId="53DDBBB8" w14:textId="77777777" w:rsidR="001E6B0E" w:rsidRPr="00036A3C" w:rsidRDefault="001E6B0E" w:rsidP="00036A3C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  <w:tcMar>
              <w:top w:w="0" w:type="dxa"/>
            </w:tcMar>
          </w:tcPr>
          <w:p w14:paraId="7C77706F" w14:textId="77777777" w:rsidR="001E6B0E" w:rsidRPr="00036A3C" w:rsidRDefault="001E6B0E" w:rsidP="00036A3C"/>
        </w:tc>
        <w:tc>
          <w:tcPr>
            <w:tcW w:w="1440" w:type="dxa"/>
            <w:tcMar>
              <w:top w:w="0" w:type="dxa"/>
            </w:tcMar>
          </w:tcPr>
          <w:p w14:paraId="0D21566D" w14:textId="77777777" w:rsidR="001E6B0E" w:rsidRPr="00036A3C" w:rsidRDefault="001E6B0E" w:rsidP="00036A3C"/>
        </w:tc>
      </w:tr>
    </w:tbl>
    <w:p w14:paraId="5AF5660E" w14:textId="77777777" w:rsidR="003D63DC" w:rsidRDefault="003D63DC"/>
    <w:p w14:paraId="135904AD" w14:textId="77777777" w:rsidR="00466E67" w:rsidRDefault="00466E67">
      <w:pPr>
        <w:sectPr w:rsidR="00466E67" w:rsidSect="001F35A4">
          <w:pgSz w:w="12240" w:h="15840" w:code="1"/>
          <w:pgMar w:top="360" w:right="360" w:bottom="360" w:left="360" w:header="706" w:footer="706" w:gutter="0"/>
          <w:cols w:space="708"/>
          <w:docGrid w:linePitch="360"/>
        </w:sectPr>
      </w:pPr>
    </w:p>
    <w:p w14:paraId="59150F4D" w14:textId="77777777" w:rsidR="003D63DC" w:rsidRDefault="002F5243" w:rsidP="003D63DC">
      <w:r>
        <w:rPr>
          <w:noProof/>
          <w:sz w:val="4"/>
          <w:szCs w:val="4"/>
        </w:rPr>
        <w:lastRenderedPageBreak/>
        <w:drawing>
          <wp:anchor distT="0" distB="0" distL="114300" distR="114300" simplePos="0" relativeHeight="251658242" behindDoc="1" locked="1" layoutInCell="1" allowOverlap="1" wp14:anchorId="6CF0FD6A" wp14:editId="7436AEDC">
            <wp:simplePos x="0" y="0"/>
            <wp:positionH relativeFrom="page">
              <wp:posOffset>-22860</wp:posOffset>
            </wp:positionH>
            <wp:positionV relativeFrom="page">
              <wp:posOffset>-635</wp:posOffset>
            </wp:positionV>
            <wp:extent cx="7772400" cy="10058400"/>
            <wp:effectExtent l="0" t="0" r="0" b="0"/>
            <wp:wrapNone/>
            <wp:docPr id="29" name="Picture 2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tblLook w:val="04A0" w:firstRow="1" w:lastRow="0" w:firstColumn="1" w:lastColumn="0" w:noHBand="0" w:noVBand="1"/>
        <w:tblCaption w:val="Layout table"/>
      </w:tblPr>
      <w:tblGrid>
        <w:gridCol w:w="1441"/>
        <w:gridCol w:w="360"/>
        <w:gridCol w:w="3959"/>
        <w:gridCol w:w="3960"/>
        <w:gridCol w:w="360"/>
        <w:gridCol w:w="1440"/>
      </w:tblGrid>
      <w:tr w:rsidR="00F9718A" w:rsidRPr="00FE1301" w14:paraId="7956335D" w14:textId="77777777" w:rsidTr="00F9718A">
        <w:trPr>
          <w:trHeight w:val="907"/>
        </w:trPr>
        <w:tc>
          <w:tcPr>
            <w:tcW w:w="1442" w:type="dxa"/>
          </w:tcPr>
          <w:p w14:paraId="17F8EE7E" w14:textId="77777777" w:rsidR="00F9718A" w:rsidRPr="005635A4" w:rsidRDefault="00F9718A" w:rsidP="00F9718A"/>
        </w:tc>
        <w:tc>
          <w:tcPr>
            <w:tcW w:w="360" w:type="dxa"/>
          </w:tcPr>
          <w:p w14:paraId="43E2125E" w14:textId="77777777" w:rsidR="00F9718A" w:rsidRPr="005635A4" w:rsidRDefault="00F9718A" w:rsidP="00F9718A"/>
        </w:tc>
        <w:tc>
          <w:tcPr>
            <w:tcW w:w="3960" w:type="dxa"/>
          </w:tcPr>
          <w:p w14:paraId="52E77BA3" w14:textId="77777777" w:rsidR="00F9718A" w:rsidRPr="005635A4" w:rsidRDefault="00F9718A" w:rsidP="00F9718A"/>
        </w:tc>
        <w:tc>
          <w:tcPr>
            <w:tcW w:w="3960" w:type="dxa"/>
          </w:tcPr>
          <w:p w14:paraId="157EEDBD" w14:textId="77777777" w:rsidR="00F9718A" w:rsidRPr="00FE1301" w:rsidRDefault="00F9718A" w:rsidP="00F9718A"/>
        </w:tc>
        <w:tc>
          <w:tcPr>
            <w:tcW w:w="360" w:type="dxa"/>
          </w:tcPr>
          <w:p w14:paraId="4173371D" w14:textId="77777777" w:rsidR="00F9718A" w:rsidRPr="005635A4" w:rsidRDefault="00F9718A" w:rsidP="00F9718A"/>
        </w:tc>
        <w:tc>
          <w:tcPr>
            <w:tcW w:w="1440" w:type="dxa"/>
          </w:tcPr>
          <w:p w14:paraId="7C162A00" w14:textId="77777777" w:rsidR="00F9718A" w:rsidRPr="005635A4" w:rsidRDefault="00F9718A" w:rsidP="00F9718A"/>
        </w:tc>
      </w:tr>
      <w:tr w:rsidR="00F9718A" w:rsidRPr="00FE1301" w14:paraId="1670A333" w14:textId="77777777" w:rsidTr="00F9718A">
        <w:trPr>
          <w:trHeight w:val="360"/>
        </w:trPr>
        <w:tc>
          <w:tcPr>
            <w:tcW w:w="1442" w:type="dxa"/>
          </w:tcPr>
          <w:p w14:paraId="7AFD703E" w14:textId="77777777" w:rsidR="00F9718A" w:rsidRPr="005635A4" w:rsidRDefault="00F9718A" w:rsidP="00F9718A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14:paraId="67C7E54B" w14:textId="77777777" w:rsidR="00F9718A" w:rsidRPr="005635A4" w:rsidRDefault="00F9718A" w:rsidP="00F9718A"/>
        </w:tc>
        <w:tc>
          <w:tcPr>
            <w:tcW w:w="3960" w:type="dxa"/>
            <w:tcBorders>
              <w:left w:val="single" w:sz="4" w:space="0" w:color="auto"/>
            </w:tcBorders>
            <w:vAlign w:val="bottom"/>
          </w:tcPr>
          <w:p w14:paraId="7AB4684D" w14:textId="77777777" w:rsidR="00F9718A" w:rsidRPr="005635A4" w:rsidRDefault="00F9718A" w:rsidP="00F9718A"/>
        </w:tc>
        <w:tc>
          <w:tcPr>
            <w:tcW w:w="3960" w:type="dxa"/>
            <w:tcBorders>
              <w:right w:val="single" w:sz="4" w:space="0" w:color="auto"/>
            </w:tcBorders>
            <w:vAlign w:val="bottom"/>
          </w:tcPr>
          <w:p w14:paraId="76124E0D" w14:textId="77777777" w:rsidR="00F9718A" w:rsidRPr="00FE1301" w:rsidRDefault="00F9718A" w:rsidP="00F9718A"/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14:paraId="37494122" w14:textId="77777777" w:rsidR="00F9718A" w:rsidRPr="005635A4" w:rsidRDefault="00F9718A" w:rsidP="00F9718A"/>
        </w:tc>
        <w:tc>
          <w:tcPr>
            <w:tcW w:w="1440" w:type="dxa"/>
          </w:tcPr>
          <w:p w14:paraId="10548B4C" w14:textId="77777777" w:rsidR="00F9718A" w:rsidRPr="005635A4" w:rsidRDefault="00F9718A" w:rsidP="00F9718A"/>
        </w:tc>
      </w:tr>
      <w:tr w:rsidR="00F9718A" w:rsidRPr="00FE1301" w14:paraId="50347CC1" w14:textId="77777777" w:rsidTr="00F9718A">
        <w:trPr>
          <w:trHeight w:val="2448"/>
        </w:trPr>
        <w:tc>
          <w:tcPr>
            <w:tcW w:w="1442" w:type="dxa"/>
          </w:tcPr>
          <w:p w14:paraId="7A31A507" w14:textId="77777777" w:rsidR="00F9718A" w:rsidRPr="005635A4" w:rsidRDefault="00F9718A" w:rsidP="005635A4"/>
        </w:tc>
        <w:tc>
          <w:tcPr>
            <w:tcW w:w="360" w:type="dxa"/>
            <w:tcBorders>
              <w:top w:val="single" w:sz="4" w:space="0" w:color="auto"/>
            </w:tcBorders>
          </w:tcPr>
          <w:p w14:paraId="5D950503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38EE2D84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2454EA3C" w14:textId="77777777" w:rsidR="00F9718A" w:rsidRPr="00FE1301" w:rsidRDefault="00F9718A" w:rsidP="0006538A">
            <w:pPr>
              <w:pStyle w:val="Heading3"/>
            </w:pPr>
          </w:p>
        </w:tc>
        <w:tc>
          <w:tcPr>
            <w:tcW w:w="360" w:type="dxa"/>
            <w:tcBorders>
              <w:top w:val="single" w:sz="4" w:space="0" w:color="auto"/>
            </w:tcBorders>
            <w:vAlign w:val="bottom"/>
          </w:tcPr>
          <w:p w14:paraId="68AACBFF" w14:textId="77777777" w:rsidR="00F9718A" w:rsidRPr="005635A4" w:rsidRDefault="00F9718A" w:rsidP="005635A4"/>
        </w:tc>
        <w:tc>
          <w:tcPr>
            <w:tcW w:w="1440" w:type="dxa"/>
          </w:tcPr>
          <w:p w14:paraId="7B60EB6C" w14:textId="77777777" w:rsidR="00F9718A" w:rsidRPr="005635A4" w:rsidRDefault="00F9718A" w:rsidP="005635A4"/>
        </w:tc>
      </w:tr>
      <w:tr w:rsidR="00F9718A" w:rsidRPr="00FE1301" w14:paraId="188EFF02" w14:textId="77777777" w:rsidTr="00F9718A">
        <w:trPr>
          <w:trHeight w:val="1152"/>
        </w:trPr>
        <w:tc>
          <w:tcPr>
            <w:tcW w:w="1442" w:type="dxa"/>
          </w:tcPr>
          <w:p w14:paraId="08A2CEF5" w14:textId="77777777" w:rsidR="00F9718A" w:rsidRPr="005635A4" w:rsidRDefault="00F9718A" w:rsidP="005635A4"/>
        </w:tc>
        <w:tc>
          <w:tcPr>
            <w:tcW w:w="360" w:type="dxa"/>
          </w:tcPr>
          <w:p w14:paraId="68EA547C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00B7FDD4" w14:textId="77777777" w:rsidR="00F9718A" w:rsidRPr="005635A4" w:rsidRDefault="00F9718A" w:rsidP="005635A4"/>
        </w:tc>
        <w:tc>
          <w:tcPr>
            <w:tcW w:w="3960" w:type="dxa"/>
            <w:shd w:val="clear" w:color="auto" w:fill="FFFFFF" w:themeFill="background1"/>
            <w:vAlign w:val="center"/>
          </w:tcPr>
          <w:p w14:paraId="2D916D42" w14:textId="77777777" w:rsidR="00F9718A" w:rsidRPr="00FE1301" w:rsidRDefault="00000000" w:rsidP="00A35E01">
            <w:pPr>
              <w:pStyle w:val="Heading3"/>
            </w:pPr>
            <w:sdt>
              <w:sdtPr>
                <w:id w:val="81885182"/>
                <w:placeholder>
                  <w:docPart w:val="DB9995475702492CB3029078DC4F28CE"/>
                </w:placeholder>
                <w:temporary/>
                <w:showingPlcHdr/>
                <w15:appearance w15:val="hidden"/>
              </w:sdtPr>
              <w:sdtContent>
                <w:r w:rsidR="00F9718A" w:rsidRPr="00FE1301">
                  <w:t>Let’s celebrate</w:t>
                </w:r>
              </w:sdtContent>
            </w:sdt>
          </w:p>
        </w:tc>
        <w:tc>
          <w:tcPr>
            <w:tcW w:w="360" w:type="dxa"/>
            <w:vAlign w:val="bottom"/>
          </w:tcPr>
          <w:p w14:paraId="3F193C25" w14:textId="77777777" w:rsidR="00F9718A" w:rsidRPr="005635A4" w:rsidRDefault="00F9718A" w:rsidP="005635A4"/>
        </w:tc>
        <w:tc>
          <w:tcPr>
            <w:tcW w:w="1440" w:type="dxa"/>
          </w:tcPr>
          <w:p w14:paraId="46251B24" w14:textId="77777777" w:rsidR="00F9718A" w:rsidRPr="005635A4" w:rsidRDefault="00F9718A" w:rsidP="005635A4"/>
        </w:tc>
      </w:tr>
      <w:tr w:rsidR="00F9718A" w:rsidRPr="00FE1301" w14:paraId="47BCA25C" w14:textId="77777777" w:rsidTr="00F9718A">
        <w:trPr>
          <w:trHeight w:val="2520"/>
        </w:trPr>
        <w:tc>
          <w:tcPr>
            <w:tcW w:w="1442" w:type="dxa"/>
          </w:tcPr>
          <w:p w14:paraId="40D9BBC7" w14:textId="77777777" w:rsidR="00F9718A" w:rsidRPr="005635A4" w:rsidRDefault="00F9718A" w:rsidP="005635A4"/>
        </w:tc>
        <w:tc>
          <w:tcPr>
            <w:tcW w:w="360" w:type="dxa"/>
            <w:tcBorders>
              <w:bottom w:val="single" w:sz="4" w:space="0" w:color="auto"/>
            </w:tcBorders>
          </w:tcPr>
          <w:p w14:paraId="7C05A924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0036C0D8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4F90CE33" w14:textId="77777777" w:rsidR="00F9718A" w:rsidRPr="00FE1301" w:rsidRDefault="00F9718A" w:rsidP="0006538A">
            <w:pPr>
              <w:pStyle w:val="Heading3"/>
            </w:pPr>
          </w:p>
        </w:tc>
        <w:tc>
          <w:tcPr>
            <w:tcW w:w="360" w:type="dxa"/>
            <w:tcBorders>
              <w:bottom w:val="single" w:sz="4" w:space="0" w:color="auto"/>
            </w:tcBorders>
            <w:vAlign w:val="bottom"/>
          </w:tcPr>
          <w:p w14:paraId="0143490F" w14:textId="77777777" w:rsidR="00F9718A" w:rsidRPr="005635A4" w:rsidRDefault="00F9718A" w:rsidP="005635A4"/>
        </w:tc>
        <w:tc>
          <w:tcPr>
            <w:tcW w:w="1440" w:type="dxa"/>
          </w:tcPr>
          <w:p w14:paraId="0D566DBD" w14:textId="77777777" w:rsidR="00F9718A" w:rsidRPr="005635A4" w:rsidRDefault="00F9718A" w:rsidP="005635A4"/>
        </w:tc>
      </w:tr>
      <w:tr w:rsidR="00F9718A" w:rsidRPr="00FE1301" w14:paraId="2ACB6D22" w14:textId="77777777" w:rsidTr="00F9718A">
        <w:trPr>
          <w:trHeight w:val="2448"/>
        </w:trPr>
        <w:tc>
          <w:tcPr>
            <w:tcW w:w="1442" w:type="dxa"/>
          </w:tcPr>
          <w:p w14:paraId="2AAD7954" w14:textId="77777777" w:rsidR="00F9718A" w:rsidRPr="005635A4" w:rsidRDefault="00F9718A" w:rsidP="005635A4"/>
        </w:tc>
        <w:tc>
          <w:tcPr>
            <w:tcW w:w="360" w:type="dxa"/>
            <w:tcBorders>
              <w:top w:val="single" w:sz="4" w:space="0" w:color="auto"/>
            </w:tcBorders>
          </w:tcPr>
          <w:p w14:paraId="5C145BD6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14141628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61A2C835" w14:textId="77777777" w:rsidR="00F9718A" w:rsidRPr="00FE1301" w:rsidRDefault="00F9718A" w:rsidP="0006538A">
            <w:pPr>
              <w:pStyle w:val="Heading3"/>
            </w:pPr>
          </w:p>
        </w:tc>
        <w:tc>
          <w:tcPr>
            <w:tcW w:w="360" w:type="dxa"/>
            <w:tcBorders>
              <w:top w:val="single" w:sz="4" w:space="0" w:color="auto"/>
            </w:tcBorders>
            <w:vAlign w:val="bottom"/>
          </w:tcPr>
          <w:p w14:paraId="3CE784A0" w14:textId="77777777" w:rsidR="00F9718A" w:rsidRPr="005635A4" w:rsidRDefault="00F9718A" w:rsidP="005635A4"/>
        </w:tc>
        <w:tc>
          <w:tcPr>
            <w:tcW w:w="1440" w:type="dxa"/>
          </w:tcPr>
          <w:p w14:paraId="18D7D322" w14:textId="77777777" w:rsidR="00F9718A" w:rsidRPr="005635A4" w:rsidRDefault="00F9718A" w:rsidP="005635A4"/>
        </w:tc>
      </w:tr>
      <w:tr w:rsidR="00F9718A" w:rsidRPr="00FE1301" w14:paraId="3A68AEA4" w14:textId="77777777" w:rsidTr="00F9718A">
        <w:trPr>
          <w:trHeight w:val="1152"/>
        </w:trPr>
        <w:tc>
          <w:tcPr>
            <w:tcW w:w="1442" w:type="dxa"/>
          </w:tcPr>
          <w:p w14:paraId="59268A84" w14:textId="77777777" w:rsidR="00F9718A" w:rsidRPr="005635A4" w:rsidRDefault="00F9718A" w:rsidP="005635A4"/>
        </w:tc>
        <w:tc>
          <w:tcPr>
            <w:tcW w:w="360" w:type="dxa"/>
          </w:tcPr>
          <w:p w14:paraId="369CC9A3" w14:textId="77777777" w:rsidR="00F9718A" w:rsidRPr="005635A4" w:rsidRDefault="00F9718A" w:rsidP="005635A4"/>
        </w:tc>
        <w:tc>
          <w:tcPr>
            <w:tcW w:w="3960" w:type="dxa"/>
            <w:vAlign w:val="bottom"/>
          </w:tcPr>
          <w:p w14:paraId="37F04A55" w14:textId="77777777" w:rsidR="00F9718A" w:rsidRPr="005635A4" w:rsidRDefault="00F9718A" w:rsidP="005635A4"/>
        </w:tc>
        <w:tc>
          <w:tcPr>
            <w:tcW w:w="3960" w:type="dxa"/>
            <w:shd w:val="clear" w:color="auto" w:fill="FFFFFF" w:themeFill="background1"/>
            <w:vAlign w:val="center"/>
          </w:tcPr>
          <w:p w14:paraId="186069BC" w14:textId="77777777" w:rsidR="00F9718A" w:rsidRPr="00FE1301" w:rsidRDefault="00000000" w:rsidP="000A1913">
            <w:pPr>
              <w:pStyle w:val="Heading3"/>
            </w:pPr>
            <w:sdt>
              <w:sdtPr>
                <w:id w:val="-1396809466"/>
                <w:placeholder>
                  <w:docPart w:val="4BFA48A10998453A8574C59538E6671D"/>
                </w:placeholder>
                <w:temporary/>
                <w:showingPlcHdr/>
                <w15:appearance w15:val="hidden"/>
              </w:sdtPr>
              <w:sdtContent>
                <w:r w:rsidR="00F9718A" w:rsidRPr="00FE1301">
                  <w:t>Let’s celebrate</w:t>
                </w:r>
              </w:sdtContent>
            </w:sdt>
          </w:p>
        </w:tc>
        <w:tc>
          <w:tcPr>
            <w:tcW w:w="360" w:type="dxa"/>
            <w:vAlign w:val="bottom"/>
          </w:tcPr>
          <w:p w14:paraId="45C51661" w14:textId="77777777" w:rsidR="00F9718A" w:rsidRPr="005635A4" w:rsidRDefault="00F9718A" w:rsidP="005635A4"/>
        </w:tc>
        <w:tc>
          <w:tcPr>
            <w:tcW w:w="1440" w:type="dxa"/>
          </w:tcPr>
          <w:p w14:paraId="34F87336" w14:textId="77777777" w:rsidR="00F9718A" w:rsidRPr="005635A4" w:rsidRDefault="00F9718A" w:rsidP="005635A4"/>
        </w:tc>
      </w:tr>
      <w:tr w:rsidR="00F9718A" w:rsidRPr="00543701" w14:paraId="073A3D49" w14:textId="77777777" w:rsidTr="00F9718A">
        <w:trPr>
          <w:trHeight w:val="2520"/>
        </w:trPr>
        <w:tc>
          <w:tcPr>
            <w:tcW w:w="1442" w:type="dxa"/>
          </w:tcPr>
          <w:p w14:paraId="5D00A31E" w14:textId="77777777" w:rsidR="00F9718A" w:rsidRPr="00543701" w:rsidRDefault="00F9718A" w:rsidP="00543701"/>
        </w:tc>
        <w:tc>
          <w:tcPr>
            <w:tcW w:w="360" w:type="dxa"/>
            <w:tcBorders>
              <w:bottom w:val="single" w:sz="4" w:space="0" w:color="auto"/>
            </w:tcBorders>
          </w:tcPr>
          <w:p w14:paraId="7C7E920F" w14:textId="77777777" w:rsidR="00F9718A" w:rsidRPr="00543701" w:rsidRDefault="00F9718A" w:rsidP="00543701"/>
        </w:tc>
        <w:tc>
          <w:tcPr>
            <w:tcW w:w="3960" w:type="dxa"/>
            <w:vAlign w:val="bottom"/>
          </w:tcPr>
          <w:p w14:paraId="1EB63353" w14:textId="77777777" w:rsidR="00F9718A" w:rsidRPr="00543701" w:rsidRDefault="00F9718A" w:rsidP="00543701"/>
        </w:tc>
        <w:tc>
          <w:tcPr>
            <w:tcW w:w="3960" w:type="dxa"/>
            <w:shd w:val="clear" w:color="auto" w:fill="auto"/>
            <w:vAlign w:val="center"/>
          </w:tcPr>
          <w:p w14:paraId="4EDBC3F4" w14:textId="77777777" w:rsidR="00F9718A" w:rsidRPr="00543701" w:rsidRDefault="00F9718A" w:rsidP="00543701"/>
        </w:tc>
        <w:tc>
          <w:tcPr>
            <w:tcW w:w="360" w:type="dxa"/>
            <w:tcBorders>
              <w:bottom w:val="single" w:sz="4" w:space="0" w:color="auto"/>
            </w:tcBorders>
            <w:vAlign w:val="bottom"/>
          </w:tcPr>
          <w:p w14:paraId="5FF94872" w14:textId="77777777" w:rsidR="00F9718A" w:rsidRPr="00543701" w:rsidRDefault="00F9718A" w:rsidP="00543701"/>
        </w:tc>
        <w:tc>
          <w:tcPr>
            <w:tcW w:w="1440" w:type="dxa"/>
          </w:tcPr>
          <w:p w14:paraId="795D3153" w14:textId="77777777" w:rsidR="00F9718A" w:rsidRPr="00543701" w:rsidRDefault="00F9718A" w:rsidP="00543701"/>
        </w:tc>
      </w:tr>
      <w:tr w:rsidR="00F9718A" w:rsidRPr="00543701" w14:paraId="56401E41" w14:textId="77777777" w:rsidTr="00F9718A">
        <w:trPr>
          <w:trHeight w:val="360"/>
        </w:trPr>
        <w:tc>
          <w:tcPr>
            <w:tcW w:w="1442" w:type="dxa"/>
          </w:tcPr>
          <w:p w14:paraId="604DBE02" w14:textId="77777777" w:rsidR="00F9718A" w:rsidRPr="00543701" w:rsidRDefault="00F9718A" w:rsidP="00543701"/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14:paraId="217F3E2D" w14:textId="77777777" w:rsidR="00F9718A" w:rsidRPr="00543701" w:rsidRDefault="00F9718A" w:rsidP="00543701"/>
        </w:tc>
        <w:tc>
          <w:tcPr>
            <w:tcW w:w="3960" w:type="dxa"/>
            <w:tcBorders>
              <w:left w:val="single" w:sz="4" w:space="0" w:color="auto"/>
            </w:tcBorders>
            <w:vAlign w:val="bottom"/>
          </w:tcPr>
          <w:p w14:paraId="298109F5" w14:textId="77777777" w:rsidR="00F9718A" w:rsidRPr="00543701" w:rsidRDefault="00F9718A" w:rsidP="00543701"/>
        </w:tc>
        <w:tc>
          <w:tcPr>
            <w:tcW w:w="3960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667CC07" w14:textId="77777777" w:rsidR="00F9718A" w:rsidRPr="00543701" w:rsidRDefault="00F9718A" w:rsidP="00543701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670B0215" w14:textId="77777777" w:rsidR="00F9718A" w:rsidRPr="00543701" w:rsidRDefault="00F9718A" w:rsidP="00543701"/>
        </w:tc>
        <w:tc>
          <w:tcPr>
            <w:tcW w:w="1440" w:type="dxa"/>
          </w:tcPr>
          <w:p w14:paraId="2C5BBBCB" w14:textId="77777777" w:rsidR="00F9718A" w:rsidRPr="00543701" w:rsidRDefault="00F9718A" w:rsidP="00543701"/>
        </w:tc>
      </w:tr>
    </w:tbl>
    <w:p w14:paraId="74D596B3" w14:textId="77777777" w:rsidR="003D63DC" w:rsidRDefault="003D63DC" w:rsidP="003D63DC"/>
    <w:p w14:paraId="4103513B" w14:textId="77777777" w:rsidR="00F9718A" w:rsidRDefault="00F9718A" w:rsidP="003D63DC">
      <w:pPr>
        <w:sectPr w:rsidR="00F9718A" w:rsidSect="001F35A4">
          <w:pgSz w:w="12240" w:h="15840" w:code="1"/>
          <w:pgMar w:top="360" w:right="360" w:bottom="360" w:left="360" w:header="706" w:footer="706" w:gutter="0"/>
          <w:cols w:space="708"/>
          <w:docGrid w:linePitch="360"/>
        </w:sectPr>
      </w:pPr>
    </w:p>
    <w:p w14:paraId="3750162E" w14:textId="77777777" w:rsidR="008534DC" w:rsidRDefault="008F75F7">
      <w:r>
        <w:rPr>
          <w:noProof/>
        </w:rPr>
        <w:lastRenderedPageBreak/>
        <w:drawing>
          <wp:anchor distT="0" distB="0" distL="114300" distR="114300" simplePos="0" relativeHeight="251658243" behindDoc="1" locked="1" layoutInCell="1" allowOverlap="1" wp14:anchorId="70DF28BA" wp14:editId="3C2A5C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1" name="Picture 3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tblLayout w:type="fixed"/>
        <w:tblCellMar>
          <w:top w:w="170" w:type="dxa"/>
          <w:left w:w="170" w:type="dxa"/>
          <w:right w:w="170" w:type="dxa"/>
        </w:tblCellMar>
        <w:tblLook w:val="0600" w:firstRow="0" w:lastRow="0" w:firstColumn="0" w:lastColumn="0" w:noHBand="1" w:noVBand="1"/>
        <w:tblCaption w:val="Layout table"/>
      </w:tblPr>
      <w:tblGrid>
        <w:gridCol w:w="1440"/>
        <w:gridCol w:w="360"/>
        <w:gridCol w:w="3960"/>
        <w:gridCol w:w="3960"/>
        <w:gridCol w:w="360"/>
        <w:gridCol w:w="1440"/>
      </w:tblGrid>
      <w:tr w:rsidR="001B4F37" w:rsidRPr="00C42121" w14:paraId="4B3D4F74" w14:textId="77777777" w:rsidTr="00345C63">
        <w:trPr>
          <w:trHeight w:val="907"/>
        </w:trPr>
        <w:tc>
          <w:tcPr>
            <w:tcW w:w="1439" w:type="dxa"/>
            <w:tcMar>
              <w:top w:w="0" w:type="dxa"/>
            </w:tcMar>
          </w:tcPr>
          <w:p w14:paraId="166FC312" w14:textId="77777777" w:rsidR="001B4F37" w:rsidRPr="00743CC4" w:rsidRDefault="001B4F37" w:rsidP="001B4F37"/>
        </w:tc>
        <w:tc>
          <w:tcPr>
            <w:tcW w:w="360" w:type="dxa"/>
            <w:tcMar>
              <w:top w:w="0" w:type="dxa"/>
            </w:tcMar>
          </w:tcPr>
          <w:p w14:paraId="589B53A4" w14:textId="77777777" w:rsidR="001B4F37" w:rsidRPr="00743CC4" w:rsidRDefault="001B4F37" w:rsidP="001B4F37"/>
        </w:tc>
        <w:tc>
          <w:tcPr>
            <w:tcW w:w="3960" w:type="dxa"/>
            <w:tcMar>
              <w:top w:w="0" w:type="dxa"/>
            </w:tcMar>
          </w:tcPr>
          <w:p w14:paraId="59E4AD11" w14:textId="77777777" w:rsidR="001B4F37" w:rsidRPr="00743CC4" w:rsidRDefault="001B4F37" w:rsidP="001B4F37"/>
        </w:tc>
        <w:tc>
          <w:tcPr>
            <w:tcW w:w="3960" w:type="dxa"/>
            <w:tcMar>
              <w:top w:w="0" w:type="dxa"/>
            </w:tcMar>
          </w:tcPr>
          <w:p w14:paraId="34D053FF" w14:textId="77777777" w:rsidR="001B4F37" w:rsidRPr="00743CC4" w:rsidRDefault="001B4F37" w:rsidP="001B4F37"/>
        </w:tc>
        <w:tc>
          <w:tcPr>
            <w:tcW w:w="360" w:type="dxa"/>
            <w:tcMar>
              <w:top w:w="0" w:type="dxa"/>
            </w:tcMar>
          </w:tcPr>
          <w:p w14:paraId="373329EA" w14:textId="77777777" w:rsidR="001B4F37" w:rsidRPr="00743CC4" w:rsidRDefault="001B4F37" w:rsidP="001B4F37"/>
        </w:tc>
        <w:tc>
          <w:tcPr>
            <w:tcW w:w="1440" w:type="dxa"/>
            <w:tcMar>
              <w:top w:w="0" w:type="dxa"/>
            </w:tcMar>
          </w:tcPr>
          <w:p w14:paraId="40DBCC67" w14:textId="77777777" w:rsidR="001B4F37" w:rsidRPr="00743CC4" w:rsidRDefault="001B4F37" w:rsidP="001B4F37"/>
        </w:tc>
      </w:tr>
      <w:tr w:rsidR="001B4F37" w:rsidRPr="00C42121" w14:paraId="58674932" w14:textId="77777777" w:rsidTr="00345C63">
        <w:trPr>
          <w:trHeight w:val="360"/>
        </w:trPr>
        <w:tc>
          <w:tcPr>
            <w:tcW w:w="1439" w:type="dxa"/>
            <w:tcMar>
              <w:top w:w="0" w:type="dxa"/>
            </w:tcMar>
          </w:tcPr>
          <w:p w14:paraId="0A1DEC49" w14:textId="77777777" w:rsidR="001B4F37" w:rsidRPr="00743CC4" w:rsidRDefault="001B4F37" w:rsidP="001B4F37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  <w:tcMar>
              <w:top w:w="0" w:type="dxa"/>
            </w:tcMar>
          </w:tcPr>
          <w:p w14:paraId="38FE6983" w14:textId="77777777" w:rsidR="001B4F37" w:rsidRPr="00743CC4" w:rsidRDefault="001B4F37" w:rsidP="001B4F37"/>
        </w:tc>
        <w:tc>
          <w:tcPr>
            <w:tcW w:w="39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13229AE3" w14:textId="77777777" w:rsidR="001B4F37" w:rsidRPr="00743CC4" w:rsidRDefault="001B4F37" w:rsidP="001B4F37"/>
        </w:tc>
        <w:tc>
          <w:tcPr>
            <w:tcW w:w="3960" w:type="dxa"/>
            <w:tcBorders>
              <w:right w:val="single" w:sz="4" w:space="0" w:color="auto"/>
            </w:tcBorders>
            <w:tcMar>
              <w:top w:w="0" w:type="dxa"/>
            </w:tcMar>
          </w:tcPr>
          <w:p w14:paraId="319CB734" w14:textId="77777777" w:rsidR="001B4F37" w:rsidRPr="00743CC4" w:rsidRDefault="001B4F37" w:rsidP="001B4F37"/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  <w:tcMar>
              <w:top w:w="0" w:type="dxa"/>
            </w:tcMar>
          </w:tcPr>
          <w:p w14:paraId="642D1D54" w14:textId="77777777" w:rsidR="001B4F37" w:rsidRPr="00743CC4" w:rsidRDefault="001B4F37" w:rsidP="001B4F37"/>
        </w:tc>
        <w:tc>
          <w:tcPr>
            <w:tcW w:w="1440" w:type="dxa"/>
            <w:tcMar>
              <w:top w:w="0" w:type="dxa"/>
            </w:tcMar>
          </w:tcPr>
          <w:p w14:paraId="31CB1EBF" w14:textId="77777777" w:rsidR="001B4F37" w:rsidRPr="00743CC4" w:rsidRDefault="001B4F37" w:rsidP="001B4F37"/>
        </w:tc>
      </w:tr>
      <w:tr w:rsidR="001B4F37" w:rsidRPr="0059630D" w14:paraId="65E38F35" w14:textId="77777777" w:rsidTr="00345C63">
        <w:trPr>
          <w:trHeight w:val="1269"/>
        </w:trPr>
        <w:tc>
          <w:tcPr>
            <w:tcW w:w="1439" w:type="dxa"/>
          </w:tcPr>
          <w:p w14:paraId="0D6FEBC4" w14:textId="77777777" w:rsidR="001B4F37" w:rsidRPr="0059630D" w:rsidRDefault="001B4F37" w:rsidP="0059630D"/>
        </w:tc>
        <w:tc>
          <w:tcPr>
            <w:tcW w:w="360" w:type="dxa"/>
            <w:tcBorders>
              <w:top w:val="single" w:sz="4" w:space="0" w:color="auto"/>
            </w:tcBorders>
          </w:tcPr>
          <w:p w14:paraId="19B48790" w14:textId="77777777" w:rsidR="001B4F37" w:rsidRPr="0059630D" w:rsidRDefault="001B4F37" w:rsidP="0059630D"/>
        </w:tc>
        <w:tc>
          <w:tcPr>
            <w:tcW w:w="3960" w:type="dxa"/>
          </w:tcPr>
          <w:p w14:paraId="3DC14C1F" w14:textId="77777777" w:rsidR="001B4F37" w:rsidRPr="0059630D" w:rsidRDefault="001B4F37" w:rsidP="0059630D"/>
        </w:tc>
        <w:tc>
          <w:tcPr>
            <w:tcW w:w="3960" w:type="dxa"/>
            <w:tcBorders>
              <w:bottom w:val="single" w:sz="4" w:space="0" w:color="B9B9B9" w:themeColor="background2" w:themeShade="BF"/>
            </w:tcBorders>
            <w:tcMar>
              <w:top w:w="432" w:type="dxa"/>
            </w:tcMar>
          </w:tcPr>
          <w:p w14:paraId="3B920C91" w14:textId="77777777" w:rsidR="001B4F37" w:rsidRPr="0059630D" w:rsidRDefault="00000000" w:rsidP="0059630D">
            <w:pPr>
              <w:pStyle w:val="Heading4"/>
            </w:pPr>
            <w:sdt>
              <w:sdtPr>
                <w:id w:val="-473522750"/>
                <w:placeholder>
                  <w:docPart w:val="26B83C7799D64C75B9233C19441AAE22"/>
                </w:placeholder>
                <w:temporary/>
                <w:showingPlcHdr/>
                <w15:appearance w15:val="hidden"/>
              </w:sdtPr>
              <w:sdtContent>
                <w:r w:rsidR="001B4F37" w:rsidRPr="0059630D">
                  <w:t>RENE’S 40TH BIRTHDAY!</w:t>
                </w:r>
              </w:sdtContent>
            </w:sdt>
          </w:p>
          <w:p w14:paraId="6CF8DF34" w14:textId="77777777" w:rsidR="001B4F37" w:rsidRPr="0059630D" w:rsidRDefault="00000000" w:rsidP="001E0FB1">
            <w:pPr>
              <w:pStyle w:val="Heading5"/>
            </w:pPr>
            <w:sdt>
              <w:sdtPr>
                <w:id w:val="2081949441"/>
                <w:placeholder>
                  <w:docPart w:val="1EEC7C8442024173A2BC7EB5AE693423"/>
                </w:placeholder>
                <w:temporary/>
                <w:showingPlcHdr/>
                <w15:appearance w15:val="hidden"/>
              </w:sdtPr>
              <w:sdtContent>
                <w:r w:rsidR="001B4F37" w:rsidRPr="0059630D">
                  <w:t>Date:</w:t>
                </w:r>
              </w:sdtContent>
            </w:sdt>
          </w:p>
        </w:tc>
        <w:tc>
          <w:tcPr>
            <w:tcW w:w="360" w:type="dxa"/>
            <w:tcBorders>
              <w:top w:val="single" w:sz="4" w:space="0" w:color="auto"/>
            </w:tcBorders>
          </w:tcPr>
          <w:p w14:paraId="2297C780" w14:textId="77777777" w:rsidR="001B4F37" w:rsidRPr="0059630D" w:rsidRDefault="001B4F37" w:rsidP="0059630D"/>
        </w:tc>
        <w:tc>
          <w:tcPr>
            <w:tcW w:w="1440" w:type="dxa"/>
          </w:tcPr>
          <w:p w14:paraId="33CD4BD9" w14:textId="77777777" w:rsidR="001B4F37" w:rsidRPr="0059630D" w:rsidRDefault="001B4F37" w:rsidP="0059630D"/>
        </w:tc>
      </w:tr>
      <w:tr w:rsidR="001B4F37" w14:paraId="3E72D25B" w14:textId="77777777" w:rsidTr="001B4F37">
        <w:trPr>
          <w:trHeight w:val="588"/>
        </w:trPr>
        <w:tc>
          <w:tcPr>
            <w:tcW w:w="1439" w:type="dxa"/>
          </w:tcPr>
          <w:p w14:paraId="65F9DA1D" w14:textId="77777777" w:rsidR="001B4F37" w:rsidRPr="00743CC4" w:rsidRDefault="001B4F37" w:rsidP="0030224C"/>
        </w:tc>
        <w:tc>
          <w:tcPr>
            <w:tcW w:w="360" w:type="dxa"/>
          </w:tcPr>
          <w:p w14:paraId="3D318006" w14:textId="77777777" w:rsidR="001B4F37" w:rsidRPr="00743CC4" w:rsidRDefault="001B4F37" w:rsidP="0030224C"/>
        </w:tc>
        <w:tc>
          <w:tcPr>
            <w:tcW w:w="3960" w:type="dxa"/>
          </w:tcPr>
          <w:p w14:paraId="2F0938D4" w14:textId="77777777" w:rsidR="001B4F37" w:rsidRPr="00743CC4" w:rsidRDefault="001B4F37" w:rsidP="0030224C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0FD5DDE8" w14:textId="77777777" w:rsidR="001B4F37" w:rsidRPr="00743CC4" w:rsidRDefault="00000000" w:rsidP="001E0FB1">
            <w:pPr>
              <w:pStyle w:val="Heading5"/>
            </w:pPr>
            <w:sdt>
              <w:sdtPr>
                <w:id w:val="-86774133"/>
                <w:placeholder>
                  <w:docPart w:val="C9D417474C2C4A4CB8511A475FE2764B"/>
                </w:placeholder>
                <w:temporary/>
                <w:showingPlcHdr/>
                <w15:appearance w15:val="hidden"/>
              </w:sdtPr>
              <w:sdtContent>
                <w:r w:rsidR="001B4F37">
                  <w:t>Time:</w:t>
                </w:r>
              </w:sdtContent>
            </w:sdt>
          </w:p>
        </w:tc>
        <w:tc>
          <w:tcPr>
            <w:tcW w:w="360" w:type="dxa"/>
          </w:tcPr>
          <w:p w14:paraId="1AAECC4C" w14:textId="77777777" w:rsidR="001B4F37" w:rsidRPr="00743CC4" w:rsidRDefault="001B4F37" w:rsidP="0030224C"/>
        </w:tc>
        <w:tc>
          <w:tcPr>
            <w:tcW w:w="1440" w:type="dxa"/>
          </w:tcPr>
          <w:p w14:paraId="3EE0503C" w14:textId="77777777" w:rsidR="001B4F37" w:rsidRPr="00743CC4" w:rsidRDefault="001B4F37" w:rsidP="0030224C"/>
        </w:tc>
      </w:tr>
      <w:tr w:rsidR="001B4F37" w14:paraId="15F4A49E" w14:textId="77777777" w:rsidTr="00345C63">
        <w:trPr>
          <w:trHeight w:val="590"/>
        </w:trPr>
        <w:tc>
          <w:tcPr>
            <w:tcW w:w="1439" w:type="dxa"/>
          </w:tcPr>
          <w:p w14:paraId="55FCCE9D" w14:textId="77777777" w:rsidR="001B4F37" w:rsidRPr="00743CC4" w:rsidRDefault="001B4F37" w:rsidP="0030224C"/>
        </w:tc>
        <w:tc>
          <w:tcPr>
            <w:tcW w:w="360" w:type="dxa"/>
          </w:tcPr>
          <w:p w14:paraId="5E8F49E8" w14:textId="77777777" w:rsidR="001B4F37" w:rsidRPr="00743CC4" w:rsidRDefault="001B4F37" w:rsidP="0030224C"/>
        </w:tc>
        <w:tc>
          <w:tcPr>
            <w:tcW w:w="3960" w:type="dxa"/>
          </w:tcPr>
          <w:p w14:paraId="3A132033" w14:textId="77777777" w:rsidR="001B4F37" w:rsidRPr="00743CC4" w:rsidRDefault="001B4F37" w:rsidP="0030224C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0AC712FB" w14:textId="77777777" w:rsidR="001B4F37" w:rsidRPr="00743CC4" w:rsidRDefault="00000000" w:rsidP="001E0FB1">
            <w:pPr>
              <w:pStyle w:val="Heading5"/>
            </w:pPr>
            <w:sdt>
              <w:sdtPr>
                <w:id w:val="-1195924193"/>
                <w:placeholder>
                  <w:docPart w:val="AA2D4FABF49C4040BB19EABA047286D7"/>
                </w:placeholder>
                <w:temporary/>
                <w:showingPlcHdr/>
                <w15:appearance w15:val="hidden"/>
              </w:sdtPr>
              <w:sdtContent>
                <w:r w:rsidR="001B4F37">
                  <w:t>Location:</w:t>
                </w:r>
              </w:sdtContent>
            </w:sdt>
          </w:p>
        </w:tc>
        <w:tc>
          <w:tcPr>
            <w:tcW w:w="360" w:type="dxa"/>
          </w:tcPr>
          <w:p w14:paraId="122FE17B" w14:textId="77777777" w:rsidR="001B4F37" w:rsidRPr="00743CC4" w:rsidRDefault="001B4F37" w:rsidP="0030224C"/>
        </w:tc>
        <w:tc>
          <w:tcPr>
            <w:tcW w:w="1440" w:type="dxa"/>
          </w:tcPr>
          <w:p w14:paraId="51E9EB4C" w14:textId="77777777" w:rsidR="001B4F37" w:rsidRPr="00743CC4" w:rsidRDefault="001B4F37" w:rsidP="0030224C"/>
        </w:tc>
      </w:tr>
      <w:tr w:rsidR="001B4F37" w14:paraId="3D752075" w14:textId="77777777" w:rsidTr="00345C63">
        <w:trPr>
          <w:trHeight w:val="2707"/>
        </w:trPr>
        <w:tc>
          <w:tcPr>
            <w:tcW w:w="1439" w:type="dxa"/>
          </w:tcPr>
          <w:p w14:paraId="655C0B5A" w14:textId="77777777" w:rsidR="001B4F37" w:rsidRPr="00743CC4" w:rsidRDefault="001B4F37" w:rsidP="0030224C"/>
        </w:tc>
        <w:tc>
          <w:tcPr>
            <w:tcW w:w="360" w:type="dxa"/>
            <w:tcBorders>
              <w:bottom w:val="single" w:sz="4" w:space="0" w:color="auto"/>
            </w:tcBorders>
          </w:tcPr>
          <w:p w14:paraId="172C6040" w14:textId="77777777" w:rsidR="001B4F37" w:rsidRPr="00743CC4" w:rsidRDefault="001B4F37" w:rsidP="0030224C"/>
        </w:tc>
        <w:tc>
          <w:tcPr>
            <w:tcW w:w="3960" w:type="dxa"/>
          </w:tcPr>
          <w:p w14:paraId="1C7547F3" w14:textId="77777777" w:rsidR="001B4F37" w:rsidRPr="00743CC4" w:rsidRDefault="001B4F37" w:rsidP="0030224C"/>
        </w:tc>
        <w:tc>
          <w:tcPr>
            <w:tcW w:w="3960" w:type="dxa"/>
            <w:tcBorders>
              <w:top w:val="single" w:sz="4" w:space="0" w:color="B9B9B9" w:themeColor="background2" w:themeShade="BF"/>
            </w:tcBorders>
          </w:tcPr>
          <w:p w14:paraId="5A5600CE" w14:textId="77777777" w:rsidR="001B4F37" w:rsidRPr="00743CC4" w:rsidRDefault="001B4F37" w:rsidP="0030224C"/>
        </w:tc>
        <w:tc>
          <w:tcPr>
            <w:tcW w:w="360" w:type="dxa"/>
            <w:tcBorders>
              <w:bottom w:val="single" w:sz="4" w:space="0" w:color="auto"/>
            </w:tcBorders>
          </w:tcPr>
          <w:p w14:paraId="3069BC46" w14:textId="77777777" w:rsidR="001B4F37" w:rsidRPr="00743CC4" w:rsidRDefault="001B4F37" w:rsidP="0030224C"/>
        </w:tc>
        <w:tc>
          <w:tcPr>
            <w:tcW w:w="1440" w:type="dxa"/>
          </w:tcPr>
          <w:p w14:paraId="6368904F" w14:textId="77777777" w:rsidR="001B4F37" w:rsidRPr="00743CC4" w:rsidRDefault="001B4F37" w:rsidP="0030224C"/>
        </w:tc>
      </w:tr>
      <w:tr w:rsidR="001B4F37" w:rsidRPr="00C42121" w14:paraId="46C98FF8" w14:textId="77777777" w:rsidTr="00345C63">
        <w:trPr>
          <w:trHeight w:val="360"/>
        </w:trPr>
        <w:tc>
          <w:tcPr>
            <w:tcW w:w="1439" w:type="dxa"/>
            <w:tcMar>
              <w:top w:w="0" w:type="dxa"/>
            </w:tcMar>
          </w:tcPr>
          <w:p w14:paraId="516B08B6" w14:textId="77777777" w:rsidR="001B4F37" w:rsidRPr="00743CC4" w:rsidRDefault="001B4F37" w:rsidP="001B4F37"/>
        </w:tc>
        <w:tc>
          <w:tcPr>
            <w:tcW w:w="360" w:type="dxa"/>
            <w:tcBorders>
              <w:top w:val="single" w:sz="4" w:space="0" w:color="auto"/>
            </w:tcBorders>
            <w:tcMar>
              <w:top w:w="0" w:type="dxa"/>
            </w:tcMar>
          </w:tcPr>
          <w:p w14:paraId="123A10A7" w14:textId="77777777" w:rsidR="001B4F37" w:rsidRPr="00743CC4" w:rsidRDefault="001B4F37" w:rsidP="001B4F37"/>
        </w:tc>
        <w:tc>
          <w:tcPr>
            <w:tcW w:w="3960" w:type="dxa"/>
            <w:tcMar>
              <w:top w:w="0" w:type="dxa"/>
            </w:tcMar>
          </w:tcPr>
          <w:p w14:paraId="589D84AC" w14:textId="77777777" w:rsidR="001B4F37" w:rsidRPr="00743CC4" w:rsidRDefault="001B4F37" w:rsidP="001B4F37"/>
        </w:tc>
        <w:tc>
          <w:tcPr>
            <w:tcW w:w="3960" w:type="dxa"/>
            <w:tcMar>
              <w:top w:w="0" w:type="dxa"/>
            </w:tcMar>
          </w:tcPr>
          <w:p w14:paraId="2DF7A88E" w14:textId="77777777" w:rsidR="001B4F37" w:rsidRDefault="001B4F37" w:rsidP="001B4F37"/>
        </w:tc>
        <w:tc>
          <w:tcPr>
            <w:tcW w:w="360" w:type="dxa"/>
            <w:tcBorders>
              <w:top w:val="single" w:sz="4" w:space="0" w:color="auto"/>
            </w:tcBorders>
            <w:tcMar>
              <w:top w:w="0" w:type="dxa"/>
            </w:tcMar>
          </w:tcPr>
          <w:p w14:paraId="110A22E9" w14:textId="77777777" w:rsidR="001B4F37" w:rsidRPr="00743CC4" w:rsidRDefault="001B4F37" w:rsidP="001B4F37"/>
        </w:tc>
        <w:tc>
          <w:tcPr>
            <w:tcW w:w="1440" w:type="dxa"/>
            <w:tcMar>
              <w:top w:w="0" w:type="dxa"/>
            </w:tcMar>
          </w:tcPr>
          <w:p w14:paraId="4CE9F785" w14:textId="77777777" w:rsidR="001B4F37" w:rsidRPr="00743CC4" w:rsidRDefault="001B4F37" w:rsidP="001B4F37"/>
        </w:tc>
      </w:tr>
      <w:tr w:rsidR="001B4F37" w:rsidRPr="00C42121" w14:paraId="37065761" w14:textId="77777777" w:rsidTr="00345C63">
        <w:trPr>
          <w:trHeight w:val="1267"/>
        </w:trPr>
        <w:tc>
          <w:tcPr>
            <w:tcW w:w="1439" w:type="dxa"/>
          </w:tcPr>
          <w:p w14:paraId="3DA4F117" w14:textId="77777777" w:rsidR="001B4F37" w:rsidRPr="00743CC4" w:rsidRDefault="001B4F37" w:rsidP="0030224C"/>
        </w:tc>
        <w:tc>
          <w:tcPr>
            <w:tcW w:w="360" w:type="dxa"/>
          </w:tcPr>
          <w:p w14:paraId="7BC1CA95" w14:textId="77777777" w:rsidR="001B4F37" w:rsidRPr="00743CC4" w:rsidRDefault="001B4F37" w:rsidP="0030224C"/>
        </w:tc>
        <w:tc>
          <w:tcPr>
            <w:tcW w:w="3960" w:type="dxa"/>
          </w:tcPr>
          <w:p w14:paraId="54859E0E" w14:textId="77777777" w:rsidR="001B4F37" w:rsidRPr="00743CC4" w:rsidRDefault="001B4F37" w:rsidP="0030224C"/>
        </w:tc>
        <w:tc>
          <w:tcPr>
            <w:tcW w:w="3960" w:type="dxa"/>
            <w:tcBorders>
              <w:bottom w:val="single" w:sz="4" w:space="0" w:color="B9B9B9" w:themeColor="background2" w:themeShade="BF"/>
            </w:tcBorders>
            <w:tcMar>
              <w:top w:w="432" w:type="dxa"/>
            </w:tcMar>
          </w:tcPr>
          <w:p w14:paraId="250D5687" w14:textId="77777777" w:rsidR="001B4F37" w:rsidRPr="00743CC4" w:rsidRDefault="00000000" w:rsidP="0059630D">
            <w:pPr>
              <w:pStyle w:val="Heading4"/>
            </w:pPr>
            <w:sdt>
              <w:sdtPr>
                <w:id w:val="-439220885"/>
                <w:placeholder>
                  <w:docPart w:val="B1F1BEE874F242F1A7694ECC9092F58F"/>
                </w:placeholder>
                <w:temporary/>
                <w:showingPlcHdr/>
                <w15:appearance w15:val="hidden"/>
              </w:sdtPr>
              <w:sdtContent>
                <w:r w:rsidR="001B4F37" w:rsidRPr="00743CC4">
                  <w:t>RENE’S 40TH BIRTHDAY!</w:t>
                </w:r>
              </w:sdtContent>
            </w:sdt>
          </w:p>
          <w:p w14:paraId="0BBD51E9" w14:textId="77777777" w:rsidR="001B4F37" w:rsidRPr="00743CC4" w:rsidRDefault="00000000" w:rsidP="001E0FB1">
            <w:pPr>
              <w:pStyle w:val="Heading5"/>
            </w:pPr>
            <w:sdt>
              <w:sdtPr>
                <w:id w:val="559755633"/>
                <w:placeholder>
                  <w:docPart w:val="E60597EBD8BB4A1BA4EA3DEB6450545A"/>
                </w:placeholder>
                <w:temporary/>
                <w:showingPlcHdr/>
                <w15:appearance w15:val="hidden"/>
              </w:sdtPr>
              <w:sdtContent>
                <w:r w:rsidR="001B4F37">
                  <w:t>Date:</w:t>
                </w:r>
              </w:sdtContent>
            </w:sdt>
          </w:p>
        </w:tc>
        <w:tc>
          <w:tcPr>
            <w:tcW w:w="360" w:type="dxa"/>
          </w:tcPr>
          <w:p w14:paraId="78FC1B74" w14:textId="77777777" w:rsidR="001B4F37" w:rsidRPr="00743CC4" w:rsidRDefault="001B4F37" w:rsidP="0030224C"/>
        </w:tc>
        <w:tc>
          <w:tcPr>
            <w:tcW w:w="1440" w:type="dxa"/>
          </w:tcPr>
          <w:p w14:paraId="7AB619BD" w14:textId="77777777" w:rsidR="001B4F37" w:rsidRPr="00743CC4" w:rsidRDefault="001B4F37" w:rsidP="0030224C"/>
        </w:tc>
      </w:tr>
      <w:tr w:rsidR="001B4F37" w14:paraId="24A00A9C" w14:textId="77777777" w:rsidTr="001B4F37">
        <w:trPr>
          <w:trHeight w:val="588"/>
        </w:trPr>
        <w:tc>
          <w:tcPr>
            <w:tcW w:w="1439" w:type="dxa"/>
          </w:tcPr>
          <w:p w14:paraId="0952F77D" w14:textId="77777777" w:rsidR="001B4F37" w:rsidRPr="00743CC4" w:rsidRDefault="001B4F37" w:rsidP="0030224C"/>
        </w:tc>
        <w:tc>
          <w:tcPr>
            <w:tcW w:w="360" w:type="dxa"/>
          </w:tcPr>
          <w:p w14:paraId="4EED2251" w14:textId="77777777" w:rsidR="001B4F37" w:rsidRPr="00743CC4" w:rsidRDefault="001B4F37" w:rsidP="0030224C"/>
        </w:tc>
        <w:tc>
          <w:tcPr>
            <w:tcW w:w="3960" w:type="dxa"/>
          </w:tcPr>
          <w:p w14:paraId="7A4A6832" w14:textId="77777777" w:rsidR="001B4F37" w:rsidRPr="00743CC4" w:rsidRDefault="001B4F37" w:rsidP="0030224C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138C4026" w14:textId="77777777" w:rsidR="001B4F37" w:rsidRPr="00743CC4" w:rsidRDefault="00000000" w:rsidP="001E0FB1">
            <w:pPr>
              <w:pStyle w:val="Heading5"/>
            </w:pPr>
            <w:sdt>
              <w:sdtPr>
                <w:id w:val="372501210"/>
                <w:placeholder>
                  <w:docPart w:val="C211826677A840A5AFC6D6B056C0441C"/>
                </w:placeholder>
                <w:temporary/>
                <w:showingPlcHdr/>
                <w15:appearance w15:val="hidden"/>
              </w:sdtPr>
              <w:sdtContent>
                <w:r w:rsidR="001B4F37">
                  <w:t>Time:</w:t>
                </w:r>
              </w:sdtContent>
            </w:sdt>
          </w:p>
        </w:tc>
        <w:tc>
          <w:tcPr>
            <w:tcW w:w="360" w:type="dxa"/>
          </w:tcPr>
          <w:p w14:paraId="0685C08F" w14:textId="77777777" w:rsidR="001B4F37" w:rsidRPr="00743CC4" w:rsidRDefault="001B4F37" w:rsidP="0030224C"/>
        </w:tc>
        <w:tc>
          <w:tcPr>
            <w:tcW w:w="1440" w:type="dxa"/>
          </w:tcPr>
          <w:p w14:paraId="5438DDC1" w14:textId="77777777" w:rsidR="001B4F37" w:rsidRPr="00743CC4" w:rsidRDefault="001B4F37" w:rsidP="0030224C"/>
        </w:tc>
      </w:tr>
      <w:tr w:rsidR="001B4F37" w14:paraId="4C2185E2" w14:textId="77777777" w:rsidTr="001B4F37">
        <w:trPr>
          <w:trHeight w:val="590"/>
        </w:trPr>
        <w:tc>
          <w:tcPr>
            <w:tcW w:w="1439" w:type="dxa"/>
          </w:tcPr>
          <w:p w14:paraId="2AC3BFD1" w14:textId="77777777" w:rsidR="001B4F37" w:rsidRPr="00743CC4" w:rsidRDefault="001B4F37" w:rsidP="0030224C"/>
        </w:tc>
        <w:tc>
          <w:tcPr>
            <w:tcW w:w="360" w:type="dxa"/>
          </w:tcPr>
          <w:p w14:paraId="32A270CB" w14:textId="77777777" w:rsidR="001B4F37" w:rsidRPr="00743CC4" w:rsidRDefault="001B4F37" w:rsidP="0030224C"/>
        </w:tc>
        <w:tc>
          <w:tcPr>
            <w:tcW w:w="3960" w:type="dxa"/>
          </w:tcPr>
          <w:p w14:paraId="1CCDFA9C" w14:textId="77777777" w:rsidR="001B4F37" w:rsidRPr="00743CC4" w:rsidRDefault="001B4F37" w:rsidP="0030224C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2513E480" w14:textId="77777777" w:rsidR="001B4F37" w:rsidRPr="00743CC4" w:rsidRDefault="00000000" w:rsidP="001E0FB1">
            <w:pPr>
              <w:pStyle w:val="Heading5"/>
            </w:pPr>
            <w:sdt>
              <w:sdtPr>
                <w:id w:val="272066562"/>
                <w:placeholder>
                  <w:docPart w:val="1FEB023D7E9842A38FD1E4A7FAB091C9"/>
                </w:placeholder>
                <w:temporary/>
                <w:showingPlcHdr/>
                <w15:appearance w15:val="hidden"/>
              </w:sdtPr>
              <w:sdtContent>
                <w:r w:rsidR="001B4F37">
                  <w:t>Location:</w:t>
                </w:r>
              </w:sdtContent>
            </w:sdt>
          </w:p>
        </w:tc>
        <w:tc>
          <w:tcPr>
            <w:tcW w:w="360" w:type="dxa"/>
          </w:tcPr>
          <w:p w14:paraId="0731D453" w14:textId="77777777" w:rsidR="001B4F37" w:rsidRPr="00743CC4" w:rsidRDefault="001B4F37" w:rsidP="0030224C"/>
        </w:tc>
        <w:tc>
          <w:tcPr>
            <w:tcW w:w="1440" w:type="dxa"/>
          </w:tcPr>
          <w:p w14:paraId="1DAB351E" w14:textId="77777777" w:rsidR="001B4F37" w:rsidRPr="00743CC4" w:rsidRDefault="001B4F37" w:rsidP="0030224C"/>
        </w:tc>
      </w:tr>
      <w:tr w:rsidR="001B4F37" w:rsidRPr="00036A3C" w14:paraId="67691C49" w14:textId="77777777" w:rsidTr="00345C63">
        <w:trPr>
          <w:trHeight w:val="2520"/>
        </w:trPr>
        <w:tc>
          <w:tcPr>
            <w:tcW w:w="1439" w:type="dxa"/>
            <w:tcMar>
              <w:top w:w="0" w:type="dxa"/>
            </w:tcMar>
          </w:tcPr>
          <w:p w14:paraId="3D19FB9B" w14:textId="77777777" w:rsidR="001B4F37" w:rsidRPr="00036A3C" w:rsidRDefault="001B4F37" w:rsidP="0030224C"/>
        </w:tc>
        <w:tc>
          <w:tcPr>
            <w:tcW w:w="360" w:type="dxa"/>
            <w:tcBorders>
              <w:bottom w:val="single" w:sz="4" w:space="0" w:color="auto"/>
            </w:tcBorders>
            <w:tcMar>
              <w:top w:w="0" w:type="dxa"/>
            </w:tcMar>
          </w:tcPr>
          <w:p w14:paraId="28D62E3F" w14:textId="77777777" w:rsidR="001B4F37" w:rsidRPr="00036A3C" w:rsidRDefault="001B4F37" w:rsidP="0030224C"/>
        </w:tc>
        <w:tc>
          <w:tcPr>
            <w:tcW w:w="3960" w:type="dxa"/>
            <w:tcMar>
              <w:top w:w="0" w:type="dxa"/>
            </w:tcMar>
          </w:tcPr>
          <w:p w14:paraId="3BB8DE8F" w14:textId="77777777" w:rsidR="001B4F37" w:rsidRPr="00036A3C" w:rsidRDefault="001B4F37" w:rsidP="0030224C"/>
        </w:tc>
        <w:tc>
          <w:tcPr>
            <w:tcW w:w="396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  <w:tcMar>
              <w:top w:w="0" w:type="dxa"/>
            </w:tcMar>
          </w:tcPr>
          <w:p w14:paraId="3E3EEC37" w14:textId="77777777" w:rsidR="001B4F37" w:rsidRPr="00036A3C" w:rsidRDefault="001B4F37" w:rsidP="0030224C"/>
        </w:tc>
        <w:tc>
          <w:tcPr>
            <w:tcW w:w="360" w:type="dxa"/>
            <w:tcBorders>
              <w:bottom w:val="single" w:sz="4" w:space="0" w:color="auto"/>
            </w:tcBorders>
            <w:tcMar>
              <w:top w:w="0" w:type="dxa"/>
            </w:tcMar>
          </w:tcPr>
          <w:p w14:paraId="0EF8D2C6" w14:textId="77777777" w:rsidR="001B4F37" w:rsidRPr="00036A3C" w:rsidRDefault="001B4F37" w:rsidP="0030224C"/>
        </w:tc>
        <w:tc>
          <w:tcPr>
            <w:tcW w:w="1440" w:type="dxa"/>
            <w:tcMar>
              <w:top w:w="0" w:type="dxa"/>
            </w:tcMar>
          </w:tcPr>
          <w:p w14:paraId="7ABAB2C5" w14:textId="77777777" w:rsidR="001B4F37" w:rsidRPr="00036A3C" w:rsidRDefault="001B4F37" w:rsidP="0030224C"/>
        </w:tc>
      </w:tr>
      <w:tr w:rsidR="00345C63" w:rsidRPr="00036A3C" w14:paraId="79FAE395" w14:textId="77777777" w:rsidTr="00345C63">
        <w:trPr>
          <w:trHeight w:val="360"/>
        </w:trPr>
        <w:tc>
          <w:tcPr>
            <w:tcW w:w="1439" w:type="dxa"/>
            <w:tcMar>
              <w:top w:w="0" w:type="dxa"/>
            </w:tcMar>
          </w:tcPr>
          <w:p w14:paraId="466F0BF0" w14:textId="77777777" w:rsidR="00345C63" w:rsidRPr="00036A3C" w:rsidRDefault="00345C63" w:rsidP="0030224C"/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  <w:tcMar>
              <w:top w:w="0" w:type="dxa"/>
            </w:tcMar>
          </w:tcPr>
          <w:p w14:paraId="2D29D3D9" w14:textId="77777777" w:rsidR="00345C63" w:rsidRPr="00036A3C" w:rsidRDefault="00345C63" w:rsidP="0030224C"/>
        </w:tc>
        <w:tc>
          <w:tcPr>
            <w:tcW w:w="39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38B1079F" w14:textId="77777777" w:rsidR="00345C63" w:rsidRPr="00036A3C" w:rsidRDefault="00345C63" w:rsidP="0030224C"/>
        </w:tc>
        <w:tc>
          <w:tcPr>
            <w:tcW w:w="3960" w:type="dxa"/>
            <w:tcBorders>
              <w:top w:val="single" w:sz="4" w:space="0" w:color="B9B9B9" w:themeColor="background2" w:themeShade="BF"/>
              <w:right w:val="single" w:sz="4" w:space="0" w:color="auto"/>
            </w:tcBorders>
            <w:tcMar>
              <w:top w:w="0" w:type="dxa"/>
            </w:tcMar>
          </w:tcPr>
          <w:p w14:paraId="7A7E25CA" w14:textId="77777777" w:rsidR="00345C63" w:rsidRPr="00036A3C" w:rsidRDefault="00345C63" w:rsidP="0030224C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  <w:tcMar>
              <w:top w:w="0" w:type="dxa"/>
            </w:tcMar>
          </w:tcPr>
          <w:p w14:paraId="547CBE14" w14:textId="77777777" w:rsidR="00345C63" w:rsidRPr="00036A3C" w:rsidRDefault="00345C63" w:rsidP="0030224C"/>
        </w:tc>
        <w:tc>
          <w:tcPr>
            <w:tcW w:w="1440" w:type="dxa"/>
            <w:tcMar>
              <w:top w:w="0" w:type="dxa"/>
            </w:tcMar>
          </w:tcPr>
          <w:p w14:paraId="5094DD4E" w14:textId="77777777" w:rsidR="00345C63" w:rsidRPr="00036A3C" w:rsidRDefault="00345C63" w:rsidP="0030224C"/>
        </w:tc>
      </w:tr>
    </w:tbl>
    <w:p w14:paraId="28F9BAB3" w14:textId="77777777" w:rsidR="00DE1DFD" w:rsidRDefault="00DE1DFD"/>
    <w:p w14:paraId="0F7C2A57" w14:textId="77777777" w:rsidR="00466E67" w:rsidRDefault="00466E67">
      <w:pPr>
        <w:sectPr w:rsidR="00466E67" w:rsidSect="001F35A4">
          <w:pgSz w:w="12240" w:h="15840" w:code="1"/>
          <w:pgMar w:top="360" w:right="360" w:bottom="360" w:left="360" w:header="706" w:footer="706" w:gutter="0"/>
          <w:cols w:space="708"/>
          <w:docGrid w:linePitch="360"/>
        </w:sectPr>
      </w:pPr>
    </w:p>
    <w:p w14:paraId="2970FFC2" w14:textId="77777777" w:rsidR="002F6C5D" w:rsidRDefault="00470B35">
      <w:r>
        <w:rPr>
          <w:noProof/>
        </w:rPr>
        <w:lastRenderedPageBreak/>
        <w:drawing>
          <wp:anchor distT="0" distB="0" distL="114300" distR="114300" simplePos="0" relativeHeight="251658244" behindDoc="1" locked="1" layoutInCell="1" allowOverlap="1" wp14:anchorId="40327BD1" wp14:editId="6BC4DD6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effectExtent l="0" t="0" r="0" b="0"/>
            <wp:wrapNone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31F">
        <w:t>`</w:t>
      </w:r>
    </w:p>
    <w:tbl>
      <w:tblPr>
        <w:tblW w:w="5000" w:type="pct"/>
        <w:tblLook w:val="04A0" w:firstRow="1" w:lastRow="0" w:firstColumn="1" w:lastColumn="0" w:noHBand="0" w:noVBand="1"/>
        <w:tblCaption w:val="Layout table"/>
      </w:tblPr>
      <w:tblGrid>
        <w:gridCol w:w="1080"/>
        <w:gridCol w:w="360"/>
        <w:gridCol w:w="6120"/>
        <w:gridCol w:w="6120"/>
        <w:gridCol w:w="360"/>
        <w:gridCol w:w="1080"/>
      </w:tblGrid>
      <w:tr w:rsidR="002B4A6D" w:rsidRPr="00DE15C6" w14:paraId="373B582D" w14:textId="77777777" w:rsidTr="00A47051">
        <w:trPr>
          <w:trHeight w:val="1224"/>
        </w:trPr>
        <w:tc>
          <w:tcPr>
            <w:tcW w:w="1080" w:type="dxa"/>
          </w:tcPr>
          <w:p w14:paraId="6F107922" w14:textId="77777777" w:rsidR="002B4A6D" w:rsidRPr="00DE15C6" w:rsidRDefault="002B4A6D" w:rsidP="00DE15C6"/>
        </w:tc>
        <w:tc>
          <w:tcPr>
            <w:tcW w:w="360" w:type="dxa"/>
            <w:vAlign w:val="bottom"/>
          </w:tcPr>
          <w:p w14:paraId="66040E60" w14:textId="77777777" w:rsidR="002B4A6D" w:rsidRPr="00DE15C6" w:rsidRDefault="002B4A6D" w:rsidP="00DE15C6"/>
        </w:tc>
        <w:tc>
          <w:tcPr>
            <w:tcW w:w="6120" w:type="dxa"/>
            <w:vAlign w:val="bottom"/>
          </w:tcPr>
          <w:p w14:paraId="44A870FC" w14:textId="77777777" w:rsidR="002B4A6D" w:rsidRPr="00DE15C6" w:rsidRDefault="002B4A6D" w:rsidP="00DE15C6"/>
        </w:tc>
        <w:tc>
          <w:tcPr>
            <w:tcW w:w="6120" w:type="dxa"/>
          </w:tcPr>
          <w:p w14:paraId="0D0353E8" w14:textId="77777777" w:rsidR="002B4A6D" w:rsidRPr="00DE15C6" w:rsidRDefault="002B4A6D" w:rsidP="00DE15C6"/>
        </w:tc>
        <w:tc>
          <w:tcPr>
            <w:tcW w:w="360" w:type="dxa"/>
            <w:vAlign w:val="bottom"/>
          </w:tcPr>
          <w:p w14:paraId="53B6B562" w14:textId="77777777" w:rsidR="002B4A6D" w:rsidRPr="00DE15C6" w:rsidRDefault="002B4A6D" w:rsidP="00DE15C6"/>
        </w:tc>
        <w:tc>
          <w:tcPr>
            <w:tcW w:w="1080" w:type="dxa"/>
          </w:tcPr>
          <w:p w14:paraId="23596318" w14:textId="77777777" w:rsidR="002B4A6D" w:rsidRPr="00DE15C6" w:rsidRDefault="002B4A6D" w:rsidP="00DE15C6"/>
        </w:tc>
      </w:tr>
      <w:tr w:rsidR="002B4A6D" w:rsidRPr="00DE15C6" w14:paraId="6651F837" w14:textId="77777777" w:rsidTr="008C231F">
        <w:trPr>
          <w:trHeight w:val="360"/>
        </w:trPr>
        <w:tc>
          <w:tcPr>
            <w:tcW w:w="1080" w:type="dxa"/>
          </w:tcPr>
          <w:p w14:paraId="7AB2829F" w14:textId="77777777" w:rsidR="002B4A6D" w:rsidRPr="00DE15C6" w:rsidRDefault="002B4A6D" w:rsidP="00DE15C6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  <w:vAlign w:val="bottom"/>
          </w:tcPr>
          <w:p w14:paraId="2D4A0A85" w14:textId="77777777" w:rsidR="002B4A6D" w:rsidRPr="00DE15C6" w:rsidRDefault="002B4A6D" w:rsidP="00DE15C6"/>
        </w:tc>
        <w:tc>
          <w:tcPr>
            <w:tcW w:w="612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C82546E" w14:textId="77777777" w:rsidR="002B4A6D" w:rsidRPr="00DE15C6" w:rsidRDefault="002B4A6D" w:rsidP="00DE15C6"/>
        </w:tc>
        <w:tc>
          <w:tcPr>
            <w:tcW w:w="6120" w:type="dxa"/>
            <w:tcBorders>
              <w:left w:val="single" w:sz="4" w:space="0" w:color="auto"/>
              <w:right w:val="single" w:sz="4" w:space="0" w:color="auto"/>
            </w:tcBorders>
          </w:tcPr>
          <w:p w14:paraId="7EEDB7B4" w14:textId="77777777" w:rsidR="002B4A6D" w:rsidRPr="00DE15C6" w:rsidRDefault="002B4A6D" w:rsidP="00DE15C6"/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  <w:vAlign w:val="bottom"/>
          </w:tcPr>
          <w:p w14:paraId="00AD79FE" w14:textId="77777777" w:rsidR="002B4A6D" w:rsidRPr="00DE15C6" w:rsidRDefault="002B4A6D" w:rsidP="00DE15C6"/>
        </w:tc>
        <w:tc>
          <w:tcPr>
            <w:tcW w:w="1080" w:type="dxa"/>
          </w:tcPr>
          <w:p w14:paraId="1A2DB3A8" w14:textId="77777777" w:rsidR="002B4A6D" w:rsidRPr="00DE15C6" w:rsidRDefault="002B4A6D" w:rsidP="00DE15C6"/>
        </w:tc>
      </w:tr>
      <w:tr w:rsidR="002B4A6D" w:rsidRPr="00DE15C6" w14:paraId="6F319449" w14:textId="77777777" w:rsidTr="008C231F">
        <w:trPr>
          <w:trHeight w:val="3960"/>
        </w:trPr>
        <w:tc>
          <w:tcPr>
            <w:tcW w:w="1080" w:type="dxa"/>
          </w:tcPr>
          <w:p w14:paraId="71AC468F" w14:textId="77777777" w:rsidR="002B4A6D" w:rsidRPr="00DE15C6" w:rsidRDefault="002B4A6D" w:rsidP="00DE15C6"/>
        </w:tc>
        <w:tc>
          <w:tcPr>
            <w:tcW w:w="360" w:type="dxa"/>
            <w:tcBorders>
              <w:top w:val="single" w:sz="4" w:space="0" w:color="auto"/>
            </w:tcBorders>
            <w:vAlign w:val="bottom"/>
          </w:tcPr>
          <w:p w14:paraId="791BC5BF" w14:textId="77777777" w:rsidR="002B4A6D" w:rsidRPr="00DE15C6" w:rsidRDefault="002B4A6D" w:rsidP="00DE15C6"/>
        </w:tc>
        <w:tc>
          <w:tcPr>
            <w:tcW w:w="6120" w:type="dxa"/>
            <w:vAlign w:val="bottom"/>
          </w:tcPr>
          <w:p w14:paraId="397E1C82" w14:textId="77777777" w:rsidR="002B4A6D" w:rsidRPr="00DE15C6" w:rsidRDefault="002B4A6D" w:rsidP="00DE15C6"/>
        </w:tc>
        <w:tc>
          <w:tcPr>
            <w:tcW w:w="6120" w:type="dxa"/>
          </w:tcPr>
          <w:p w14:paraId="36188543" w14:textId="77777777" w:rsidR="002B4A6D" w:rsidRPr="00DE15C6" w:rsidRDefault="002B4A6D" w:rsidP="00DE15C6"/>
        </w:tc>
        <w:tc>
          <w:tcPr>
            <w:tcW w:w="360" w:type="dxa"/>
            <w:tcBorders>
              <w:top w:val="single" w:sz="4" w:space="0" w:color="auto"/>
            </w:tcBorders>
            <w:vAlign w:val="bottom"/>
          </w:tcPr>
          <w:p w14:paraId="65BD339A" w14:textId="77777777" w:rsidR="002B4A6D" w:rsidRPr="00DE15C6" w:rsidRDefault="002B4A6D" w:rsidP="00DE15C6"/>
        </w:tc>
        <w:tc>
          <w:tcPr>
            <w:tcW w:w="1080" w:type="dxa"/>
          </w:tcPr>
          <w:p w14:paraId="26719A1A" w14:textId="77777777" w:rsidR="002B4A6D" w:rsidRPr="00DE15C6" w:rsidRDefault="002B4A6D" w:rsidP="00DE15C6"/>
        </w:tc>
      </w:tr>
      <w:tr w:rsidR="002B4A6D" w:rsidRPr="00DE15C6" w14:paraId="73ED190F" w14:textId="77777777" w:rsidTr="008C231F">
        <w:trPr>
          <w:trHeight w:val="3384"/>
        </w:trPr>
        <w:tc>
          <w:tcPr>
            <w:tcW w:w="1080" w:type="dxa"/>
          </w:tcPr>
          <w:p w14:paraId="5C12A13D" w14:textId="77777777" w:rsidR="002B4A6D" w:rsidRPr="00DE15C6" w:rsidRDefault="002B4A6D" w:rsidP="00DE15C6"/>
        </w:tc>
        <w:tc>
          <w:tcPr>
            <w:tcW w:w="360" w:type="dxa"/>
            <w:vAlign w:val="bottom"/>
          </w:tcPr>
          <w:p w14:paraId="51C09094" w14:textId="77777777" w:rsidR="002B4A6D" w:rsidRPr="00DE15C6" w:rsidRDefault="002B4A6D" w:rsidP="00DE15C6"/>
        </w:tc>
        <w:tc>
          <w:tcPr>
            <w:tcW w:w="6120" w:type="dxa"/>
            <w:vAlign w:val="bottom"/>
          </w:tcPr>
          <w:p w14:paraId="63775B6D" w14:textId="77777777" w:rsidR="002B4A6D" w:rsidRPr="00DE15C6" w:rsidRDefault="002B4A6D" w:rsidP="00DE15C6"/>
        </w:tc>
        <w:tc>
          <w:tcPr>
            <w:tcW w:w="6120" w:type="dxa"/>
          </w:tcPr>
          <w:p w14:paraId="74FB4062" w14:textId="77777777" w:rsidR="002B4A6D" w:rsidRPr="00DE15C6" w:rsidRDefault="002B4A6D" w:rsidP="00DE15C6"/>
        </w:tc>
        <w:tc>
          <w:tcPr>
            <w:tcW w:w="360" w:type="dxa"/>
            <w:vAlign w:val="bottom"/>
          </w:tcPr>
          <w:p w14:paraId="65E1DCFF" w14:textId="77777777" w:rsidR="002B4A6D" w:rsidRPr="00DE15C6" w:rsidRDefault="002B4A6D" w:rsidP="00DE15C6"/>
        </w:tc>
        <w:tc>
          <w:tcPr>
            <w:tcW w:w="1080" w:type="dxa"/>
          </w:tcPr>
          <w:p w14:paraId="24E803F8" w14:textId="77777777" w:rsidR="002B4A6D" w:rsidRPr="00DE15C6" w:rsidRDefault="002B4A6D" w:rsidP="00DE15C6"/>
        </w:tc>
      </w:tr>
      <w:tr w:rsidR="002B4A6D" w:rsidRPr="00FE1301" w14:paraId="2857EDBC" w14:textId="77777777" w:rsidTr="002B4A6D">
        <w:trPr>
          <w:trHeight w:val="1152"/>
        </w:trPr>
        <w:tc>
          <w:tcPr>
            <w:tcW w:w="1080" w:type="dxa"/>
          </w:tcPr>
          <w:p w14:paraId="69E737BA" w14:textId="77777777" w:rsidR="002B4A6D" w:rsidRPr="005635A4" w:rsidRDefault="002B4A6D" w:rsidP="00D534A0"/>
        </w:tc>
        <w:tc>
          <w:tcPr>
            <w:tcW w:w="360" w:type="dxa"/>
            <w:tcBorders>
              <w:bottom w:val="single" w:sz="4" w:space="0" w:color="auto"/>
            </w:tcBorders>
            <w:vAlign w:val="bottom"/>
          </w:tcPr>
          <w:p w14:paraId="6651CE55" w14:textId="77777777" w:rsidR="002B4A6D" w:rsidRPr="005635A4" w:rsidRDefault="002B4A6D" w:rsidP="00D534A0"/>
        </w:tc>
        <w:tc>
          <w:tcPr>
            <w:tcW w:w="6120" w:type="dxa"/>
            <w:shd w:val="clear" w:color="auto" w:fill="auto"/>
            <w:vAlign w:val="center"/>
          </w:tcPr>
          <w:p w14:paraId="6B658511" w14:textId="77777777" w:rsidR="002B4A6D" w:rsidRPr="00FE1301" w:rsidRDefault="00000000" w:rsidP="00D534A0">
            <w:pPr>
              <w:pStyle w:val="Heading6"/>
            </w:pPr>
            <w:sdt>
              <w:sdtPr>
                <w:id w:val="1622340336"/>
                <w:placeholder>
                  <w:docPart w:val="DB004CEEC31043B79ADC8D132673F049"/>
                </w:placeholder>
                <w:temporary/>
                <w:showingPlcHdr/>
                <w15:appearance w15:val="hidden"/>
              </w:sdtPr>
              <w:sdtContent>
                <w:r w:rsidR="002B4A6D" w:rsidRPr="00FE1301">
                  <w:t>Let’s celebrate</w:t>
                </w:r>
              </w:sdtContent>
            </w:sdt>
          </w:p>
        </w:tc>
        <w:tc>
          <w:tcPr>
            <w:tcW w:w="6120" w:type="dxa"/>
            <w:vAlign w:val="center"/>
          </w:tcPr>
          <w:p w14:paraId="30AED67C" w14:textId="77777777" w:rsidR="002B4A6D" w:rsidRPr="005635A4" w:rsidRDefault="00000000" w:rsidP="00D534A0">
            <w:pPr>
              <w:pStyle w:val="Heading6"/>
            </w:pPr>
            <w:sdt>
              <w:sdtPr>
                <w:id w:val="1480652881"/>
                <w:placeholder>
                  <w:docPart w:val="1B631C7403324703BF6F8D39FFBE2737"/>
                </w:placeholder>
                <w:temporary/>
                <w:showingPlcHdr/>
                <w15:appearance w15:val="hidden"/>
              </w:sdtPr>
              <w:sdtContent>
                <w:r w:rsidR="002B4A6D" w:rsidRPr="00FE1301">
                  <w:t>Let’s celebrate</w:t>
                </w:r>
              </w:sdtContent>
            </w:sdt>
          </w:p>
        </w:tc>
        <w:tc>
          <w:tcPr>
            <w:tcW w:w="360" w:type="dxa"/>
            <w:tcBorders>
              <w:bottom w:val="single" w:sz="4" w:space="0" w:color="auto"/>
            </w:tcBorders>
            <w:vAlign w:val="bottom"/>
          </w:tcPr>
          <w:p w14:paraId="3E672FE2" w14:textId="77777777" w:rsidR="002B4A6D" w:rsidRPr="005635A4" w:rsidRDefault="002B4A6D" w:rsidP="00D534A0"/>
        </w:tc>
        <w:tc>
          <w:tcPr>
            <w:tcW w:w="1080" w:type="dxa"/>
          </w:tcPr>
          <w:p w14:paraId="17A4CCF7" w14:textId="77777777" w:rsidR="002B4A6D" w:rsidRPr="005635A4" w:rsidRDefault="002B4A6D" w:rsidP="00D534A0"/>
        </w:tc>
      </w:tr>
      <w:tr w:rsidR="002B4A6D" w:rsidRPr="00FE1301" w14:paraId="2D179AF0" w14:textId="77777777" w:rsidTr="002B4A6D">
        <w:trPr>
          <w:trHeight w:val="360"/>
        </w:trPr>
        <w:tc>
          <w:tcPr>
            <w:tcW w:w="1080" w:type="dxa"/>
          </w:tcPr>
          <w:p w14:paraId="5047FC25" w14:textId="77777777" w:rsidR="002B4A6D" w:rsidRPr="005635A4" w:rsidRDefault="002B4A6D" w:rsidP="00D534A0"/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  <w:vAlign w:val="bottom"/>
          </w:tcPr>
          <w:p w14:paraId="74A0EFC7" w14:textId="77777777" w:rsidR="002B4A6D" w:rsidRPr="005635A4" w:rsidRDefault="002B4A6D" w:rsidP="00D534A0"/>
        </w:tc>
        <w:tc>
          <w:tcPr>
            <w:tcW w:w="612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1BAB6A" w14:textId="77777777" w:rsidR="002B4A6D" w:rsidRDefault="002B4A6D" w:rsidP="002B4A6D"/>
        </w:tc>
        <w:tc>
          <w:tcPr>
            <w:tcW w:w="612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8BE0BF" w14:textId="77777777" w:rsidR="002B4A6D" w:rsidRDefault="002B4A6D" w:rsidP="002B4A6D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  <w:vAlign w:val="bottom"/>
          </w:tcPr>
          <w:p w14:paraId="5639ADB1" w14:textId="77777777" w:rsidR="002B4A6D" w:rsidRPr="005635A4" w:rsidRDefault="002B4A6D" w:rsidP="00D534A0"/>
        </w:tc>
        <w:tc>
          <w:tcPr>
            <w:tcW w:w="1080" w:type="dxa"/>
          </w:tcPr>
          <w:p w14:paraId="7DC942E1" w14:textId="77777777" w:rsidR="002B4A6D" w:rsidRPr="005635A4" w:rsidRDefault="002B4A6D" w:rsidP="00D534A0"/>
        </w:tc>
      </w:tr>
    </w:tbl>
    <w:p w14:paraId="7D9FC3EC" w14:textId="77777777" w:rsidR="00203236" w:rsidRDefault="00203236"/>
    <w:p w14:paraId="752C33A9" w14:textId="77777777" w:rsidR="00466E67" w:rsidRDefault="00466E67">
      <w:pPr>
        <w:sectPr w:rsidR="00466E67" w:rsidSect="005F61F3">
          <w:pgSz w:w="15840" w:h="12240" w:orient="landscape" w:code="1"/>
          <w:pgMar w:top="360" w:right="360" w:bottom="360" w:left="360" w:header="706" w:footer="706" w:gutter="0"/>
          <w:cols w:space="708"/>
          <w:docGrid w:linePitch="360"/>
        </w:sectPr>
      </w:pPr>
    </w:p>
    <w:p w14:paraId="3BC6CF35" w14:textId="77777777" w:rsidR="005F61F3" w:rsidRDefault="00203236">
      <w:r>
        <w:rPr>
          <w:noProof/>
        </w:rPr>
        <w:lastRenderedPageBreak/>
        <w:drawing>
          <wp:anchor distT="0" distB="0" distL="114300" distR="114300" simplePos="0" relativeHeight="251658245" behindDoc="1" locked="1" layoutInCell="1" allowOverlap="1" wp14:anchorId="7A6DFE58" wp14:editId="68C37F0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772400"/>
            <wp:effectExtent l="0" t="0" r="0" b="0"/>
            <wp:wrapNone/>
            <wp:docPr id="3" name="Picture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5001" w:type="pct"/>
        <w:tblLayout w:type="fixed"/>
        <w:tblCellMar>
          <w:top w:w="170" w:type="dxa"/>
          <w:left w:w="170" w:type="dxa"/>
          <w:right w:w="170" w:type="dxa"/>
        </w:tblCellMar>
        <w:tblLook w:val="0600" w:firstRow="0" w:lastRow="0" w:firstColumn="0" w:lastColumn="0" w:noHBand="1" w:noVBand="1"/>
        <w:tblCaption w:val="Layout table"/>
      </w:tblPr>
      <w:tblGrid>
        <w:gridCol w:w="1083"/>
        <w:gridCol w:w="360"/>
        <w:gridCol w:w="360"/>
        <w:gridCol w:w="5400"/>
        <w:gridCol w:w="360"/>
        <w:gridCol w:w="360"/>
        <w:gridCol w:w="5400"/>
        <w:gridCol w:w="360"/>
        <w:gridCol w:w="360"/>
        <w:gridCol w:w="1080"/>
      </w:tblGrid>
      <w:tr w:rsidR="00A47051" w:rsidRPr="0059630D" w14:paraId="38358A27" w14:textId="77777777" w:rsidTr="00A47051">
        <w:trPr>
          <w:trHeight w:val="1224"/>
        </w:trPr>
        <w:tc>
          <w:tcPr>
            <w:tcW w:w="1083" w:type="dxa"/>
            <w:tcMar>
              <w:top w:w="0" w:type="dxa"/>
            </w:tcMar>
          </w:tcPr>
          <w:p w14:paraId="550804FC" w14:textId="77777777" w:rsidR="00A47051" w:rsidRPr="0059630D" w:rsidRDefault="00A47051" w:rsidP="00A47051"/>
        </w:tc>
        <w:tc>
          <w:tcPr>
            <w:tcW w:w="360" w:type="dxa"/>
            <w:tcMar>
              <w:top w:w="0" w:type="dxa"/>
            </w:tcMar>
          </w:tcPr>
          <w:p w14:paraId="2FB4247E" w14:textId="77777777" w:rsidR="00A47051" w:rsidRPr="0059630D" w:rsidRDefault="00A47051" w:rsidP="00A47051"/>
        </w:tc>
        <w:tc>
          <w:tcPr>
            <w:tcW w:w="360" w:type="dxa"/>
            <w:tcMar>
              <w:top w:w="0" w:type="dxa"/>
            </w:tcMar>
          </w:tcPr>
          <w:p w14:paraId="2CE8D3A9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7B0CC4B8" w14:textId="77777777" w:rsidR="00A47051" w:rsidRDefault="00A47051" w:rsidP="00A47051"/>
        </w:tc>
        <w:tc>
          <w:tcPr>
            <w:tcW w:w="360" w:type="dxa"/>
            <w:tcMar>
              <w:top w:w="0" w:type="dxa"/>
            </w:tcMar>
          </w:tcPr>
          <w:p w14:paraId="33E3CE3E" w14:textId="77777777" w:rsidR="00A47051" w:rsidRPr="00B05393" w:rsidRDefault="00A47051" w:rsidP="00A47051"/>
        </w:tc>
        <w:tc>
          <w:tcPr>
            <w:tcW w:w="360" w:type="dxa"/>
            <w:tcMar>
              <w:top w:w="0" w:type="dxa"/>
            </w:tcMar>
          </w:tcPr>
          <w:p w14:paraId="456BDCB1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55FE46AB" w14:textId="77777777" w:rsidR="00A47051" w:rsidRDefault="00A47051" w:rsidP="00A47051"/>
        </w:tc>
        <w:tc>
          <w:tcPr>
            <w:tcW w:w="360" w:type="dxa"/>
            <w:tcMar>
              <w:top w:w="0" w:type="dxa"/>
            </w:tcMar>
          </w:tcPr>
          <w:p w14:paraId="16E9FC32" w14:textId="77777777" w:rsidR="00A47051" w:rsidRPr="0059630D" w:rsidRDefault="00A47051" w:rsidP="00A47051"/>
        </w:tc>
        <w:tc>
          <w:tcPr>
            <w:tcW w:w="360" w:type="dxa"/>
            <w:tcMar>
              <w:top w:w="0" w:type="dxa"/>
            </w:tcMar>
          </w:tcPr>
          <w:p w14:paraId="297CB71F" w14:textId="77777777" w:rsidR="00A47051" w:rsidRPr="0059630D" w:rsidRDefault="00A47051" w:rsidP="00A47051"/>
        </w:tc>
        <w:tc>
          <w:tcPr>
            <w:tcW w:w="1080" w:type="dxa"/>
            <w:tcMar>
              <w:top w:w="0" w:type="dxa"/>
            </w:tcMar>
          </w:tcPr>
          <w:p w14:paraId="3089F981" w14:textId="77777777" w:rsidR="00A47051" w:rsidRPr="0059630D" w:rsidRDefault="00A47051" w:rsidP="00A47051"/>
        </w:tc>
      </w:tr>
      <w:tr w:rsidR="00A47051" w:rsidRPr="0059630D" w14:paraId="60924A15" w14:textId="77777777" w:rsidTr="008C231F">
        <w:trPr>
          <w:trHeight w:val="360"/>
        </w:trPr>
        <w:tc>
          <w:tcPr>
            <w:tcW w:w="1083" w:type="dxa"/>
            <w:tcMar>
              <w:top w:w="0" w:type="dxa"/>
            </w:tcMar>
          </w:tcPr>
          <w:p w14:paraId="7901CE29" w14:textId="77777777" w:rsidR="00A47051" w:rsidRPr="0059630D" w:rsidRDefault="00A47051" w:rsidP="00A47051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  <w:tcMar>
              <w:top w:w="0" w:type="dxa"/>
            </w:tcMar>
          </w:tcPr>
          <w:p w14:paraId="554EEC7C" w14:textId="77777777" w:rsidR="00A47051" w:rsidRPr="0059630D" w:rsidRDefault="00A47051" w:rsidP="00A47051"/>
        </w:tc>
        <w:tc>
          <w:tcPr>
            <w:tcW w:w="3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4FD338F9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753D7FD2" w14:textId="77777777" w:rsidR="00A47051" w:rsidRDefault="00A47051" w:rsidP="00A47051"/>
        </w:tc>
        <w:tc>
          <w:tcPr>
            <w:tcW w:w="360" w:type="dxa"/>
            <w:tcBorders>
              <w:right w:val="single" w:sz="4" w:space="0" w:color="auto"/>
            </w:tcBorders>
            <w:tcMar>
              <w:top w:w="0" w:type="dxa"/>
            </w:tcMar>
          </w:tcPr>
          <w:p w14:paraId="535D938C" w14:textId="77777777" w:rsidR="00A47051" w:rsidRPr="00B05393" w:rsidRDefault="00A47051" w:rsidP="00A47051"/>
        </w:tc>
        <w:tc>
          <w:tcPr>
            <w:tcW w:w="3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47F2503B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35FCB044" w14:textId="77777777" w:rsidR="00A47051" w:rsidRDefault="00A47051" w:rsidP="00A47051"/>
        </w:tc>
        <w:tc>
          <w:tcPr>
            <w:tcW w:w="360" w:type="dxa"/>
            <w:tcBorders>
              <w:right w:val="single" w:sz="4" w:space="0" w:color="auto"/>
            </w:tcBorders>
            <w:tcMar>
              <w:top w:w="0" w:type="dxa"/>
            </w:tcMar>
          </w:tcPr>
          <w:p w14:paraId="3A02E976" w14:textId="77777777" w:rsidR="00A47051" w:rsidRPr="0059630D" w:rsidRDefault="00A47051" w:rsidP="00A47051"/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  <w:tcMar>
              <w:top w:w="0" w:type="dxa"/>
            </w:tcMar>
          </w:tcPr>
          <w:p w14:paraId="1CC315A8" w14:textId="77777777" w:rsidR="00A47051" w:rsidRPr="0059630D" w:rsidRDefault="00A47051" w:rsidP="00A47051"/>
        </w:tc>
        <w:tc>
          <w:tcPr>
            <w:tcW w:w="1080" w:type="dxa"/>
            <w:tcMar>
              <w:top w:w="0" w:type="dxa"/>
            </w:tcMar>
          </w:tcPr>
          <w:p w14:paraId="032293F2" w14:textId="77777777" w:rsidR="00A47051" w:rsidRPr="0059630D" w:rsidRDefault="00A47051" w:rsidP="00A47051"/>
        </w:tc>
      </w:tr>
      <w:tr w:rsidR="00A47051" w:rsidRPr="00C42121" w14:paraId="681B8AA9" w14:textId="77777777" w:rsidTr="008C231F">
        <w:trPr>
          <w:trHeight w:val="3960"/>
        </w:trPr>
        <w:tc>
          <w:tcPr>
            <w:tcW w:w="1083" w:type="dxa"/>
            <w:tcMar>
              <w:top w:w="0" w:type="dxa"/>
            </w:tcMar>
          </w:tcPr>
          <w:p w14:paraId="6730F70C" w14:textId="77777777" w:rsidR="00A47051" w:rsidRPr="00743CC4" w:rsidRDefault="00A47051" w:rsidP="0055312B"/>
        </w:tc>
        <w:tc>
          <w:tcPr>
            <w:tcW w:w="360" w:type="dxa"/>
            <w:tcBorders>
              <w:top w:val="single" w:sz="4" w:space="0" w:color="auto"/>
            </w:tcBorders>
            <w:tcMar>
              <w:top w:w="0" w:type="dxa"/>
            </w:tcMar>
          </w:tcPr>
          <w:p w14:paraId="5C827C05" w14:textId="77777777" w:rsidR="00A47051" w:rsidRPr="00743CC4" w:rsidRDefault="00A47051" w:rsidP="0055312B"/>
        </w:tc>
        <w:tc>
          <w:tcPr>
            <w:tcW w:w="360" w:type="dxa"/>
            <w:tcMar>
              <w:top w:w="0" w:type="dxa"/>
            </w:tcMar>
          </w:tcPr>
          <w:p w14:paraId="14DCC4E7" w14:textId="77777777" w:rsidR="00A47051" w:rsidRPr="00743CC4" w:rsidRDefault="00A47051" w:rsidP="0055312B">
            <w:pPr>
              <w:pStyle w:val="Heading2"/>
            </w:pPr>
          </w:p>
        </w:tc>
        <w:tc>
          <w:tcPr>
            <w:tcW w:w="5400" w:type="dxa"/>
            <w:tcMar>
              <w:top w:w="0" w:type="dxa"/>
            </w:tcMar>
          </w:tcPr>
          <w:p w14:paraId="747A99C5" w14:textId="77777777" w:rsidR="00A47051" w:rsidRPr="00743CC4" w:rsidRDefault="00A47051" w:rsidP="0055312B">
            <w:pPr>
              <w:pStyle w:val="Heading2"/>
            </w:pPr>
          </w:p>
        </w:tc>
        <w:tc>
          <w:tcPr>
            <w:tcW w:w="360" w:type="dxa"/>
            <w:tcMar>
              <w:top w:w="0" w:type="dxa"/>
            </w:tcMar>
          </w:tcPr>
          <w:p w14:paraId="1E6A2230" w14:textId="77777777" w:rsidR="00A47051" w:rsidRPr="00B05393" w:rsidRDefault="00A47051" w:rsidP="00B05393"/>
        </w:tc>
        <w:tc>
          <w:tcPr>
            <w:tcW w:w="360" w:type="dxa"/>
            <w:tcMar>
              <w:top w:w="0" w:type="dxa"/>
            </w:tcMar>
          </w:tcPr>
          <w:p w14:paraId="68AE5C95" w14:textId="77777777" w:rsidR="00A47051" w:rsidRPr="00743CC4" w:rsidRDefault="00A47051" w:rsidP="0055312B"/>
        </w:tc>
        <w:tc>
          <w:tcPr>
            <w:tcW w:w="5400" w:type="dxa"/>
            <w:tcMar>
              <w:top w:w="0" w:type="dxa"/>
            </w:tcMar>
          </w:tcPr>
          <w:p w14:paraId="0422B578" w14:textId="77777777" w:rsidR="00A47051" w:rsidRPr="00743CC4" w:rsidRDefault="00A47051" w:rsidP="0055312B"/>
        </w:tc>
        <w:tc>
          <w:tcPr>
            <w:tcW w:w="360" w:type="dxa"/>
            <w:tcMar>
              <w:top w:w="0" w:type="dxa"/>
            </w:tcMar>
          </w:tcPr>
          <w:p w14:paraId="4298814E" w14:textId="77777777" w:rsidR="00A47051" w:rsidRPr="00743CC4" w:rsidRDefault="00A47051" w:rsidP="0055312B"/>
        </w:tc>
        <w:tc>
          <w:tcPr>
            <w:tcW w:w="360" w:type="dxa"/>
            <w:tcBorders>
              <w:top w:val="single" w:sz="4" w:space="0" w:color="auto"/>
            </w:tcBorders>
            <w:tcMar>
              <w:top w:w="0" w:type="dxa"/>
            </w:tcMar>
          </w:tcPr>
          <w:p w14:paraId="6FA55677" w14:textId="77777777" w:rsidR="00A47051" w:rsidRPr="00743CC4" w:rsidRDefault="00A47051" w:rsidP="0055312B"/>
        </w:tc>
        <w:tc>
          <w:tcPr>
            <w:tcW w:w="1080" w:type="dxa"/>
            <w:tcMar>
              <w:top w:w="0" w:type="dxa"/>
            </w:tcMar>
          </w:tcPr>
          <w:p w14:paraId="34F2F7DC" w14:textId="77777777" w:rsidR="00A47051" w:rsidRPr="00743CC4" w:rsidRDefault="00A47051" w:rsidP="0055312B"/>
        </w:tc>
      </w:tr>
      <w:tr w:rsidR="00A47051" w:rsidRPr="0059630D" w14:paraId="47768FBA" w14:textId="77777777" w:rsidTr="008C231F">
        <w:trPr>
          <w:trHeight w:val="720"/>
        </w:trPr>
        <w:tc>
          <w:tcPr>
            <w:tcW w:w="1083" w:type="dxa"/>
            <w:tcMar>
              <w:top w:w="0" w:type="dxa"/>
            </w:tcMar>
          </w:tcPr>
          <w:p w14:paraId="03A36A23" w14:textId="77777777" w:rsidR="00A47051" w:rsidRPr="0059630D" w:rsidRDefault="00A47051" w:rsidP="00A47051"/>
        </w:tc>
        <w:tc>
          <w:tcPr>
            <w:tcW w:w="360" w:type="dxa"/>
            <w:tcMar>
              <w:top w:w="0" w:type="dxa"/>
            </w:tcMar>
          </w:tcPr>
          <w:p w14:paraId="2F2B740B" w14:textId="77777777" w:rsidR="00A47051" w:rsidRPr="0059630D" w:rsidRDefault="00A47051" w:rsidP="00A47051"/>
        </w:tc>
        <w:tc>
          <w:tcPr>
            <w:tcW w:w="360" w:type="dxa"/>
            <w:tcMar>
              <w:top w:w="0" w:type="dxa"/>
            </w:tcMar>
          </w:tcPr>
          <w:p w14:paraId="310F8DBC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3CBD2091" w14:textId="77777777" w:rsidR="00A47051" w:rsidRDefault="00A47051" w:rsidP="00A47051"/>
        </w:tc>
        <w:tc>
          <w:tcPr>
            <w:tcW w:w="360" w:type="dxa"/>
            <w:tcMar>
              <w:top w:w="0" w:type="dxa"/>
            </w:tcMar>
          </w:tcPr>
          <w:p w14:paraId="3E972827" w14:textId="77777777" w:rsidR="00A47051" w:rsidRPr="00B05393" w:rsidRDefault="00A47051" w:rsidP="00A47051"/>
        </w:tc>
        <w:tc>
          <w:tcPr>
            <w:tcW w:w="360" w:type="dxa"/>
            <w:tcMar>
              <w:top w:w="0" w:type="dxa"/>
            </w:tcMar>
          </w:tcPr>
          <w:p w14:paraId="47EC32F7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4B6BFC8E" w14:textId="77777777" w:rsidR="00A47051" w:rsidRDefault="00A47051" w:rsidP="00A47051"/>
        </w:tc>
        <w:tc>
          <w:tcPr>
            <w:tcW w:w="360" w:type="dxa"/>
            <w:tcMar>
              <w:top w:w="0" w:type="dxa"/>
            </w:tcMar>
          </w:tcPr>
          <w:p w14:paraId="08C4B0BA" w14:textId="77777777" w:rsidR="00A47051" w:rsidRPr="0059630D" w:rsidRDefault="00A47051" w:rsidP="00A47051"/>
        </w:tc>
        <w:tc>
          <w:tcPr>
            <w:tcW w:w="360" w:type="dxa"/>
            <w:tcMar>
              <w:top w:w="0" w:type="dxa"/>
            </w:tcMar>
          </w:tcPr>
          <w:p w14:paraId="7CBC7A93" w14:textId="77777777" w:rsidR="00A47051" w:rsidRPr="0059630D" w:rsidRDefault="00A47051" w:rsidP="00A47051"/>
        </w:tc>
        <w:tc>
          <w:tcPr>
            <w:tcW w:w="1080" w:type="dxa"/>
            <w:tcMar>
              <w:top w:w="0" w:type="dxa"/>
            </w:tcMar>
          </w:tcPr>
          <w:p w14:paraId="65B763A5" w14:textId="77777777" w:rsidR="00A47051" w:rsidRPr="0059630D" w:rsidRDefault="00A47051" w:rsidP="00A47051"/>
        </w:tc>
      </w:tr>
      <w:tr w:rsidR="00A47051" w:rsidRPr="0059630D" w14:paraId="101A86F1" w14:textId="77777777" w:rsidTr="00A47051">
        <w:trPr>
          <w:trHeight w:val="1267"/>
        </w:trPr>
        <w:tc>
          <w:tcPr>
            <w:tcW w:w="1083" w:type="dxa"/>
          </w:tcPr>
          <w:p w14:paraId="2A74A3CB" w14:textId="77777777" w:rsidR="00A47051" w:rsidRPr="0059630D" w:rsidRDefault="00A47051" w:rsidP="0055312B"/>
        </w:tc>
        <w:tc>
          <w:tcPr>
            <w:tcW w:w="360" w:type="dxa"/>
          </w:tcPr>
          <w:p w14:paraId="57BC78B0" w14:textId="77777777" w:rsidR="00A47051" w:rsidRPr="0059630D" w:rsidRDefault="00A47051" w:rsidP="0055312B"/>
        </w:tc>
        <w:tc>
          <w:tcPr>
            <w:tcW w:w="360" w:type="dxa"/>
          </w:tcPr>
          <w:p w14:paraId="746EDEE3" w14:textId="77777777" w:rsidR="00A47051" w:rsidRDefault="00A47051" w:rsidP="0055312B">
            <w:pPr>
              <w:pStyle w:val="Heading7"/>
            </w:pPr>
          </w:p>
        </w:tc>
        <w:tc>
          <w:tcPr>
            <w:tcW w:w="5400" w:type="dxa"/>
            <w:tcBorders>
              <w:bottom w:val="single" w:sz="4" w:space="0" w:color="B9B9B9" w:themeColor="background2" w:themeShade="BF"/>
            </w:tcBorders>
          </w:tcPr>
          <w:p w14:paraId="5C699A55" w14:textId="77777777" w:rsidR="00A47051" w:rsidRPr="0059630D" w:rsidRDefault="00000000" w:rsidP="0055312B">
            <w:pPr>
              <w:pStyle w:val="Heading7"/>
            </w:pPr>
            <w:sdt>
              <w:sdtPr>
                <w:id w:val="1640846459"/>
                <w:placeholder>
                  <w:docPart w:val="9AB72EE4C55B4710917121D9AB3947B8"/>
                </w:placeholder>
                <w:temporary/>
                <w:showingPlcHdr/>
                <w15:appearance w15:val="hidden"/>
              </w:sdtPr>
              <w:sdtContent>
                <w:r w:rsidR="00A47051" w:rsidRPr="0059630D">
                  <w:t>RENE’S 40TH BIRTHDAY!</w:t>
                </w:r>
              </w:sdtContent>
            </w:sdt>
          </w:p>
          <w:p w14:paraId="5A52900F" w14:textId="77777777" w:rsidR="00A47051" w:rsidRPr="0059630D" w:rsidRDefault="00000000" w:rsidP="0055312B">
            <w:pPr>
              <w:pStyle w:val="Heading8"/>
            </w:pPr>
            <w:sdt>
              <w:sdtPr>
                <w:id w:val="1467943227"/>
                <w:placeholder>
                  <w:docPart w:val="167E5A4BB24E4A04B87CDBF9F57494FD"/>
                </w:placeholder>
                <w:temporary/>
                <w:showingPlcHdr/>
                <w15:appearance w15:val="hidden"/>
              </w:sdtPr>
              <w:sdtContent>
                <w:r w:rsidR="00A47051" w:rsidRPr="0059630D">
                  <w:t>Date:</w:t>
                </w:r>
              </w:sdtContent>
            </w:sdt>
          </w:p>
        </w:tc>
        <w:tc>
          <w:tcPr>
            <w:tcW w:w="360" w:type="dxa"/>
          </w:tcPr>
          <w:p w14:paraId="2C6D7FD8" w14:textId="77777777" w:rsidR="00A47051" w:rsidRPr="00B05393" w:rsidRDefault="00A47051" w:rsidP="00B05393"/>
        </w:tc>
        <w:tc>
          <w:tcPr>
            <w:tcW w:w="360" w:type="dxa"/>
          </w:tcPr>
          <w:p w14:paraId="7FCE46A0" w14:textId="77777777" w:rsidR="00A47051" w:rsidRDefault="00A47051" w:rsidP="00CC1103">
            <w:pPr>
              <w:pStyle w:val="Heading7"/>
            </w:pPr>
          </w:p>
        </w:tc>
        <w:tc>
          <w:tcPr>
            <w:tcW w:w="5400" w:type="dxa"/>
            <w:tcBorders>
              <w:bottom w:val="single" w:sz="4" w:space="0" w:color="B9B9B9" w:themeColor="background2" w:themeShade="BF"/>
            </w:tcBorders>
          </w:tcPr>
          <w:p w14:paraId="27785B11" w14:textId="77777777" w:rsidR="00A47051" w:rsidRPr="00CC1103" w:rsidRDefault="00000000" w:rsidP="00CC1103">
            <w:pPr>
              <w:pStyle w:val="Heading7"/>
            </w:pPr>
            <w:sdt>
              <w:sdtPr>
                <w:id w:val="728498019"/>
                <w:placeholder>
                  <w:docPart w:val="9E9045CA9679428CACFFA4D1B81A6FA8"/>
                </w:placeholder>
                <w:temporary/>
                <w:showingPlcHdr/>
                <w15:appearance w15:val="hidden"/>
              </w:sdtPr>
              <w:sdtContent>
                <w:r w:rsidR="00A47051" w:rsidRPr="00CC1103">
                  <w:t>RENE’S 40TH BIRTHDAY!</w:t>
                </w:r>
              </w:sdtContent>
            </w:sdt>
          </w:p>
          <w:p w14:paraId="4F4A673A" w14:textId="77777777" w:rsidR="00A47051" w:rsidRPr="00CC1103" w:rsidRDefault="00000000" w:rsidP="00CC1103">
            <w:pPr>
              <w:pStyle w:val="Heading8"/>
            </w:pPr>
            <w:sdt>
              <w:sdtPr>
                <w:id w:val="-500808307"/>
                <w:placeholder>
                  <w:docPart w:val="813667904D804D0093AB53382CB20119"/>
                </w:placeholder>
                <w:temporary/>
                <w:showingPlcHdr/>
                <w15:appearance w15:val="hidden"/>
              </w:sdtPr>
              <w:sdtContent>
                <w:r w:rsidR="00A47051" w:rsidRPr="00CC1103">
                  <w:t>Date:</w:t>
                </w:r>
              </w:sdtContent>
            </w:sdt>
          </w:p>
        </w:tc>
        <w:tc>
          <w:tcPr>
            <w:tcW w:w="360" w:type="dxa"/>
          </w:tcPr>
          <w:p w14:paraId="746703EB" w14:textId="77777777" w:rsidR="00A47051" w:rsidRPr="0059630D" w:rsidRDefault="00A47051" w:rsidP="0055312B"/>
        </w:tc>
        <w:tc>
          <w:tcPr>
            <w:tcW w:w="360" w:type="dxa"/>
          </w:tcPr>
          <w:p w14:paraId="2F0E4522" w14:textId="77777777" w:rsidR="00A47051" w:rsidRPr="0059630D" w:rsidRDefault="00A47051" w:rsidP="0055312B"/>
        </w:tc>
        <w:tc>
          <w:tcPr>
            <w:tcW w:w="1080" w:type="dxa"/>
          </w:tcPr>
          <w:p w14:paraId="517EFF72" w14:textId="77777777" w:rsidR="00A47051" w:rsidRPr="0059630D" w:rsidRDefault="00A47051" w:rsidP="0055312B"/>
        </w:tc>
      </w:tr>
      <w:tr w:rsidR="00A47051" w14:paraId="4886D755" w14:textId="77777777" w:rsidTr="00A47051">
        <w:trPr>
          <w:trHeight w:val="588"/>
        </w:trPr>
        <w:tc>
          <w:tcPr>
            <w:tcW w:w="1083" w:type="dxa"/>
          </w:tcPr>
          <w:p w14:paraId="64B78CD0" w14:textId="77777777" w:rsidR="00A47051" w:rsidRPr="00743CC4" w:rsidRDefault="00A47051" w:rsidP="0055312B"/>
        </w:tc>
        <w:tc>
          <w:tcPr>
            <w:tcW w:w="360" w:type="dxa"/>
          </w:tcPr>
          <w:p w14:paraId="70A1E96B" w14:textId="77777777" w:rsidR="00A47051" w:rsidRPr="00743CC4" w:rsidRDefault="00A47051" w:rsidP="0055312B"/>
        </w:tc>
        <w:tc>
          <w:tcPr>
            <w:tcW w:w="360" w:type="dxa"/>
          </w:tcPr>
          <w:p w14:paraId="0E849041" w14:textId="77777777" w:rsidR="00A47051" w:rsidRDefault="00A47051" w:rsidP="0055312B">
            <w:pPr>
              <w:pStyle w:val="Heading8"/>
            </w:pPr>
          </w:p>
        </w:tc>
        <w:tc>
          <w:tcPr>
            <w:tcW w:w="540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0E9ED420" w14:textId="77777777" w:rsidR="00A47051" w:rsidRPr="00743CC4" w:rsidRDefault="00000000" w:rsidP="0055312B">
            <w:pPr>
              <w:pStyle w:val="Heading8"/>
            </w:pPr>
            <w:sdt>
              <w:sdtPr>
                <w:id w:val="1780212737"/>
                <w:placeholder>
                  <w:docPart w:val="4CC1E2630994485E9970936DC0410B3E"/>
                </w:placeholder>
                <w:temporary/>
                <w:showingPlcHdr/>
                <w15:appearance w15:val="hidden"/>
              </w:sdtPr>
              <w:sdtContent>
                <w:r w:rsidR="00A47051">
                  <w:t>Time:</w:t>
                </w:r>
              </w:sdtContent>
            </w:sdt>
          </w:p>
        </w:tc>
        <w:tc>
          <w:tcPr>
            <w:tcW w:w="360" w:type="dxa"/>
          </w:tcPr>
          <w:p w14:paraId="7E3C802D" w14:textId="77777777" w:rsidR="00A47051" w:rsidRPr="00B05393" w:rsidRDefault="00A47051" w:rsidP="00B05393"/>
        </w:tc>
        <w:tc>
          <w:tcPr>
            <w:tcW w:w="360" w:type="dxa"/>
          </w:tcPr>
          <w:p w14:paraId="720E3328" w14:textId="77777777" w:rsidR="00A47051" w:rsidRDefault="00A47051" w:rsidP="00CC1103">
            <w:pPr>
              <w:pStyle w:val="Heading8"/>
            </w:pPr>
          </w:p>
        </w:tc>
        <w:tc>
          <w:tcPr>
            <w:tcW w:w="540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25CD8CA1" w14:textId="77777777" w:rsidR="00A47051" w:rsidRPr="00743CC4" w:rsidRDefault="00000000" w:rsidP="00CC1103">
            <w:pPr>
              <w:pStyle w:val="Heading8"/>
            </w:pPr>
            <w:sdt>
              <w:sdtPr>
                <w:id w:val="549195311"/>
                <w:placeholder>
                  <w:docPart w:val="6F7D7FBD6B5D4D8CBBE8AE151D7FDF7C"/>
                </w:placeholder>
                <w:temporary/>
                <w:showingPlcHdr/>
                <w15:appearance w15:val="hidden"/>
              </w:sdtPr>
              <w:sdtContent>
                <w:r w:rsidR="00A47051">
                  <w:t>Time:</w:t>
                </w:r>
              </w:sdtContent>
            </w:sdt>
          </w:p>
        </w:tc>
        <w:tc>
          <w:tcPr>
            <w:tcW w:w="360" w:type="dxa"/>
          </w:tcPr>
          <w:p w14:paraId="5998C325" w14:textId="77777777" w:rsidR="00A47051" w:rsidRPr="00743CC4" w:rsidRDefault="00A47051" w:rsidP="0055312B"/>
        </w:tc>
        <w:tc>
          <w:tcPr>
            <w:tcW w:w="360" w:type="dxa"/>
          </w:tcPr>
          <w:p w14:paraId="5483474B" w14:textId="77777777" w:rsidR="00A47051" w:rsidRPr="00743CC4" w:rsidRDefault="00A47051" w:rsidP="0055312B"/>
        </w:tc>
        <w:tc>
          <w:tcPr>
            <w:tcW w:w="1080" w:type="dxa"/>
          </w:tcPr>
          <w:p w14:paraId="4B52F4D1" w14:textId="77777777" w:rsidR="00A47051" w:rsidRPr="00743CC4" w:rsidRDefault="00A47051" w:rsidP="0055312B"/>
        </w:tc>
      </w:tr>
      <w:tr w:rsidR="00A47051" w14:paraId="75A8CC99" w14:textId="77777777" w:rsidTr="008C231F">
        <w:trPr>
          <w:trHeight w:val="590"/>
        </w:trPr>
        <w:tc>
          <w:tcPr>
            <w:tcW w:w="1083" w:type="dxa"/>
          </w:tcPr>
          <w:p w14:paraId="77FFB6CF" w14:textId="77777777" w:rsidR="00A47051" w:rsidRPr="00743CC4" w:rsidRDefault="00A47051" w:rsidP="0055312B"/>
        </w:tc>
        <w:tc>
          <w:tcPr>
            <w:tcW w:w="360" w:type="dxa"/>
          </w:tcPr>
          <w:p w14:paraId="281528B9" w14:textId="77777777" w:rsidR="00A47051" w:rsidRPr="00743CC4" w:rsidRDefault="00A47051" w:rsidP="0055312B"/>
        </w:tc>
        <w:tc>
          <w:tcPr>
            <w:tcW w:w="360" w:type="dxa"/>
          </w:tcPr>
          <w:p w14:paraId="4EC80F0F" w14:textId="77777777" w:rsidR="00A47051" w:rsidRDefault="00A47051" w:rsidP="0055312B">
            <w:pPr>
              <w:pStyle w:val="Heading8"/>
            </w:pPr>
          </w:p>
        </w:tc>
        <w:tc>
          <w:tcPr>
            <w:tcW w:w="540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6BF681B9" w14:textId="77777777" w:rsidR="00A47051" w:rsidRPr="00743CC4" w:rsidRDefault="00000000" w:rsidP="0055312B">
            <w:pPr>
              <w:pStyle w:val="Heading8"/>
            </w:pPr>
            <w:sdt>
              <w:sdtPr>
                <w:id w:val="1859472610"/>
                <w:placeholder>
                  <w:docPart w:val="7F041AD5F34947FB97F1A47E03AA2964"/>
                </w:placeholder>
                <w:temporary/>
                <w:showingPlcHdr/>
                <w15:appearance w15:val="hidden"/>
              </w:sdtPr>
              <w:sdtContent>
                <w:r w:rsidR="00A47051">
                  <w:t>Location:</w:t>
                </w:r>
              </w:sdtContent>
            </w:sdt>
          </w:p>
        </w:tc>
        <w:tc>
          <w:tcPr>
            <w:tcW w:w="360" w:type="dxa"/>
          </w:tcPr>
          <w:p w14:paraId="6ADB76CA" w14:textId="77777777" w:rsidR="00A47051" w:rsidRPr="00B05393" w:rsidRDefault="00A47051" w:rsidP="00B05393"/>
        </w:tc>
        <w:tc>
          <w:tcPr>
            <w:tcW w:w="360" w:type="dxa"/>
          </w:tcPr>
          <w:p w14:paraId="00690279" w14:textId="77777777" w:rsidR="00A47051" w:rsidRDefault="00A47051" w:rsidP="00CC1103">
            <w:pPr>
              <w:pStyle w:val="Heading8"/>
            </w:pPr>
          </w:p>
        </w:tc>
        <w:tc>
          <w:tcPr>
            <w:tcW w:w="5400" w:type="dxa"/>
            <w:tcBorders>
              <w:top w:val="single" w:sz="4" w:space="0" w:color="B9B9B9" w:themeColor="background2" w:themeShade="BF"/>
              <w:bottom w:val="single" w:sz="4" w:space="0" w:color="B9B9B9" w:themeColor="background2" w:themeShade="BF"/>
            </w:tcBorders>
          </w:tcPr>
          <w:p w14:paraId="57907C66" w14:textId="77777777" w:rsidR="00A47051" w:rsidRPr="00743CC4" w:rsidRDefault="00000000" w:rsidP="00CC1103">
            <w:pPr>
              <w:pStyle w:val="Heading8"/>
            </w:pPr>
            <w:sdt>
              <w:sdtPr>
                <w:id w:val="-1649126198"/>
                <w:placeholder>
                  <w:docPart w:val="1C793BB9F6A24217A8726EB16060821D"/>
                </w:placeholder>
                <w:temporary/>
                <w:showingPlcHdr/>
                <w15:appearance w15:val="hidden"/>
              </w:sdtPr>
              <w:sdtContent>
                <w:r w:rsidR="00A47051">
                  <w:t>Location:</w:t>
                </w:r>
              </w:sdtContent>
            </w:sdt>
          </w:p>
        </w:tc>
        <w:tc>
          <w:tcPr>
            <w:tcW w:w="360" w:type="dxa"/>
          </w:tcPr>
          <w:p w14:paraId="5D0147D8" w14:textId="77777777" w:rsidR="00A47051" w:rsidRPr="00743CC4" w:rsidRDefault="00A47051" w:rsidP="0055312B"/>
        </w:tc>
        <w:tc>
          <w:tcPr>
            <w:tcW w:w="360" w:type="dxa"/>
          </w:tcPr>
          <w:p w14:paraId="152E1C30" w14:textId="77777777" w:rsidR="00A47051" w:rsidRPr="00743CC4" w:rsidRDefault="00A47051" w:rsidP="0055312B"/>
        </w:tc>
        <w:tc>
          <w:tcPr>
            <w:tcW w:w="1080" w:type="dxa"/>
          </w:tcPr>
          <w:p w14:paraId="24FC1470" w14:textId="77777777" w:rsidR="00A47051" w:rsidRPr="00743CC4" w:rsidRDefault="00A47051" w:rsidP="0055312B"/>
        </w:tc>
      </w:tr>
      <w:tr w:rsidR="008C231F" w:rsidRPr="0059630D" w14:paraId="25AE2A0C" w14:textId="77777777" w:rsidTr="008C231F">
        <w:trPr>
          <w:trHeight w:val="821"/>
        </w:trPr>
        <w:tc>
          <w:tcPr>
            <w:tcW w:w="1083" w:type="dxa"/>
            <w:tcMar>
              <w:top w:w="0" w:type="dxa"/>
            </w:tcMar>
          </w:tcPr>
          <w:p w14:paraId="67BE0776" w14:textId="77777777" w:rsidR="008C231F" w:rsidRPr="0059630D" w:rsidRDefault="008C231F" w:rsidP="00A47051"/>
        </w:tc>
        <w:tc>
          <w:tcPr>
            <w:tcW w:w="360" w:type="dxa"/>
            <w:tcMar>
              <w:top w:w="0" w:type="dxa"/>
            </w:tcMar>
          </w:tcPr>
          <w:p w14:paraId="003119B4" w14:textId="77777777" w:rsidR="008C231F" w:rsidRPr="0059630D" w:rsidRDefault="008C231F" w:rsidP="00A47051"/>
        </w:tc>
        <w:tc>
          <w:tcPr>
            <w:tcW w:w="360" w:type="dxa"/>
            <w:tcBorders>
              <w:left w:val="nil"/>
            </w:tcBorders>
            <w:tcMar>
              <w:top w:w="0" w:type="dxa"/>
            </w:tcMar>
          </w:tcPr>
          <w:p w14:paraId="76B3CE14" w14:textId="77777777" w:rsidR="008C231F" w:rsidRDefault="008C231F" w:rsidP="00A47051"/>
        </w:tc>
        <w:tc>
          <w:tcPr>
            <w:tcW w:w="5400" w:type="dxa"/>
            <w:tcMar>
              <w:top w:w="0" w:type="dxa"/>
            </w:tcMar>
          </w:tcPr>
          <w:p w14:paraId="6AF5BE3D" w14:textId="77777777" w:rsidR="008C231F" w:rsidRDefault="008C231F" w:rsidP="00A47051"/>
        </w:tc>
        <w:tc>
          <w:tcPr>
            <w:tcW w:w="360" w:type="dxa"/>
            <w:tcMar>
              <w:top w:w="0" w:type="dxa"/>
            </w:tcMar>
          </w:tcPr>
          <w:p w14:paraId="709024D1" w14:textId="77777777" w:rsidR="008C231F" w:rsidRPr="00B05393" w:rsidRDefault="008C231F" w:rsidP="00A47051"/>
        </w:tc>
        <w:tc>
          <w:tcPr>
            <w:tcW w:w="360" w:type="dxa"/>
            <w:tcMar>
              <w:top w:w="0" w:type="dxa"/>
            </w:tcMar>
          </w:tcPr>
          <w:p w14:paraId="64E14D1A" w14:textId="77777777" w:rsidR="008C231F" w:rsidRDefault="008C231F" w:rsidP="00A47051"/>
        </w:tc>
        <w:tc>
          <w:tcPr>
            <w:tcW w:w="5400" w:type="dxa"/>
            <w:tcMar>
              <w:top w:w="0" w:type="dxa"/>
            </w:tcMar>
          </w:tcPr>
          <w:p w14:paraId="3257BCEE" w14:textId="77777777" w:rsidR="008C231F" w:rsidRDefault="008C231F" w:rsidP="00A47051"/>
        </w:tc>
        <w:tc>
          <w:tcPr>
            <w:tcW w:w="360" w:type="dxa"/>
            <w:tcMar>
              <w:top w:w="0" w:type="dxa"/>
            </w:tcMar>
          </w:tcPr>
          <w:p w14:paraId="6AF7D22C" w14:textId="77777777" w:rsidR="008C231F" w:rsidRPr="0059630D" w:rsidRDefault="008C231F" w:rsidP="00A47051"/>
        </w:tc>
        <w:tc>
          <w:tcPr>
            <w:tcW w:w="360" w:type="dxa"/>
            <w:tcMar>
              <w:top w:w="0" w:type="dxa"/>
            </w:tcMar>
          </w:tcPr>
          <w:p w14:paraId="4046C869" w14:textId="77777777" w:rsidR="008C231F" w:rsidRPr="0059630D" w:rsidRDefault="008C231F" w:rsidP="00A47051"/>
        </w:tc>
        <w:tc>
          <w:tcPr>
            <w:tcW w:w="1080" w:type="dxa"/>
            <w:tcMar>
              <w:top w:w="0" w:type="dxa"/>
            </w:tcMar>
          </w:tcPr>
          <w:p w14:paraId="768349AB" w14:textId="77777777" w:rsidR="008C231F" w:rsidRPr="0059630D" w:rsidRDefault="008C231F" w:rsidP="00A47051"/>
        </w:tc>
      </w:tr>
      <w:tr w:rsidR="00A47051" w:rsidRPr="0059630D" w14:paraId="37FB5516" w14:textId="77777777" w:rsidTr="00A47051">
        <w:trPr>
          <w:trHeight w:val="360"/>
        </w:trPr>
        <w:tc>
          <w:tcPr>
            <w:tcW w:w="1083" w:type="dxa"/>
            <w:tcMar>
              <w:top w:w="0" w:type="dxa"/>
            </w:tcMar>
          </w:tcPr>
          <w:p w14:paraId="258FCAD4" w14:textId="77777777" w:rsidR="00A47051" w:rsidRPr="0059630D" w:rsidRDefault="00A47051" w:rsidP="00A47051"/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  <w:tcMar>
              <w:top w:w="0" w:type="dxa"/>
            </w:tcMar>
          </w:tcPr>
          <w:p w14:paraId="1864F0E6" w14:textId="77777777" w:rsidR="00A47051" w:rsidRPr="0059630D" w:rsidRDefault="00A47051" w:rsidP="00A47051"/>
        </w:tc>
        <w:tc>
          <w:tcPr>
            <w:tcW w:w="3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737A5EC6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3892CD1D" w14:textId="77777777" w:rsidR="00A47051" w:rsidRDefault="00A47051" w:rsidP="00A47051"/>
        </w:tc>
        <w:tc>
          <w:tcPr>
            <w:tcW w:w="360" w:type="dxa"/>
            <w:tcBorders>
              <w:right w:val="single" w:sz="4" w:space="0" w:color="auto"/>
            </w:tcBorders>
            <w:tcMar>
              <w:top w:w="0" w:type="dxa"/>
            </w:tcMar>
          </w:tcPr>
          <w:p w14:paraId="72D39CAF" w14:textId="77777777" w:rsidR="00A47051" w:rsidRPr="00B05393" w:rsidRDefault="00A47051" w:rsidP="00A47051"/>
        </w:tc>
        <w:tc>
          <w:tcPr>
            <w:tcW w:w="360" w:type="dxa"/>
            <w:tcBorders>
              <w:left w:val="single" w:sz="4" w:space="0" w:color="auto"/>
            </w:tcBorders>
            <w:tcMar>
              <w:top w:w="0" w:type="dxa"/>
            </w:tcMar>
          </w:tcPr>
          <w:p w14:paraId="3B2EECE5" w14:textId="77777777" w:rsidR="00A47051" w:rsidRDefault="00A47051" w:rsidP="00A47051"/>
        </w:tc>
        <w:tc>
          <w:tcPr>
            <w:tcW w:w="5400" w:type="dxa"/>
            <w:tcMar>
              <w:top w:w="0" w:type="dxa"/>
            </w:tcMar>
          </w:tcPr>
          <w:p w14:paraId="1242E8D5" w14:textId="77777777" w:rsidR="00A47051" w:rsidRDefault="00A47051" w:rsidP="00A47051"/>
        </w:tc>
        <w:tc>
          <w:tcPr>
            <w:tcW w:w="360" w:type="dxa"/>
            <w:tcBorders>
              <w:right w:val="single" w:sz="4" w:space="0" w:color="auto"/>
            </w:tcBorders>
            <w:tcMar>
              <w:top w:w="0" w:type="dxa"/>
            </w:tcMar>
          </w:tcPr>
          <w:p w14:paraId="2BEAEC7A" w14:textId="77777777" w:rsidR="00A47051" w:rsidRPr="0059630D" w:rsidRDefault="00A47051" w:rsidP="00A47051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  <w:tcMar>
              <w:top w:w="0" w:type="dxa"/>
            </w:tcMar>
          </w:tcPr>
          <w:p w14:paraId="6E7EC787" w14:textId="77777777" w:rsidR="00A47051" w:rsidRPr="0059630D" w:rsidRDefault="00A47051" w:rsidP="00A47051"/>
        </w:tc>
        <w:tc>
          <w:tcPr>
            <w:tcW w:w="1080" w:type="dxa"/>
            <w:tcMar>
              <w:top w:w="0" w:type="dxa"/>
            </w:tcMar>
          </w:tcPr>
          <w:p w14:paraId="10B983A0" w14:textId="77777777" w:rsidR="00A47051" w:rsidRPr="0059630D" w:rsidRDefault="00A47051" w:rsidP="00A47051"/>
        </w:tc>
      </w:tr>
    </w:tbl>
    <w:p w14:paraId="3FFBFD2A" w14:textId="77777777" w:rsidR="00203236" w:rsidRDefault="00203236"/>
    <w:sectPr w:rsidR="00203236" w:rsidSect="005F61F3">
      <w:pgSz w:w="15840" w:h="12240" w:orient="landscape" w:code="1"/>
      <w:pgMar w:top="360" w:right="360" w:bottom="360" w:left="3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C8490" w14:textId="77777777" w:rsidR="00013FB5" w:rsidRDefault="00013FB5" w:rsidP="00FD28D8">
      <w:r>
        <w:separator/>
      </w:r>
    </w:p>
  </w:endnote>
  <w:endnote w:type="continuationSeparator" w:id="0">
    <w:p w14:paraId="1ACFFD19" w14:textId="77777777" w:rsidR="00013FB5" w:rsidRDefault="00013FB5" w:rsidP="00FD28D8">
      <w:r>
        <w:continuationSeparator/>
      </w:r>
    </w:p>
  </w:endnote>
  <w:endnote w:type="continuationNotice" w:id="1">
    <w:p w14:paraId="3F7BAEEB" w14:textId="77777777" w:rsidR="00013FB5" w:rsidRDefault="00013F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sterama">
    <w:charset w:val="00"/>
    <w:family w:val="swiss"/>
    <w:pitch w:val="variable"/>
    <w:sig w:usb0="A11526FF" w:usb1="D000204B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BE0267" w14:textId="77777777" w:rsidR="00013FB5" w:rsidRDefault="00013FB5" w:rsidP="00FD28D8">
      <w:r>
        <w:separator/>
      </w:r>
    </w:p>
  </w:footnote>
  <w:footnote w:type="continuationSeparator" w:id="0">
    <w:p w14:paraId="78F0C03B" w14:textId="77777777" w:rsidR="00013FB5" w:rsidRDefault="00013FB5" w:rsidP="00FD28D8">
      <w:r>
        <w:continuationSeparator/>
      </w:r>
    </w:p>
  </w:footnote>
  <w:footnote w:type="continuationNotice" w:id="1">
    <w:p w14:paraId="20E8065C" w14:textId="77777777" w:rsidR="00013FB5" w:rsidRDefault="00013FB5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5A"/>
    <w:rsid w:val="00000FB4"/>
    <w:rsid w:val="00011593"/>
    <w:rsid w:val="00013FB5"/>
    <w:rsid w:val="00036A3C"/>
    <w:rsid w:val="00041075"/>
    <w:rsid w:val="0006538A"/>
    <w:rsid w:val="00097ACB"/>
    <w:rsid w:val="000A1913"/>
    <w:rsid w:val="000B065E"/>
    <w:rsid w:val="000B1F22"/>
    <w:rsid w:val="000D2871"/>
    <w:rsid w:val="000F0AA7"/>
    <w:rsid w:val="00184261"/>
    <w:rsid w:val="001975D5"/>
    <w:rsid w:val="001A40C6"/>
    <w:rsid w:val="001B4F37"/>
    <w:rsid w:val="001E0FB1"/>
    <w:rsid w:val="001E6B0E"/>
    <w:rsid w:val="001E6BFD"/>
    <w:rsid w:val="001F35A4"/>
    <w:rsid w:val="00203236"/>
    <w:rsid w:val="00224371"/>
    <w:rsid w:val="00227BF3"/>
    <w:rsid w:val="002665F0"/>
    <w:rsid w:val="002816F0"/>
    <w:rsid w:val="00296088"/>
    <w:rsid w:val="002A0730"/>
    <w:rsid w:val="002A1E34"/>
    <w:rsid w:val="002B4A6D"/>
    <w:rsid w:val="002F5243"/>
    <w:rsid w:val="002F6C5D"/>
    <w:rsid w:val="00326B8A"/>
    <w:rsid w:val="00334C98"/>
    <w:rsid w:val="00335DCD"/>
    <w:rsid w:val="00337B64"/>
    <w:rsid w:val="00345C63"/>
    <w:rsid w:val="0036436C"/>
    <w:rsid w:val="00365520"/>
    <w:rsid w:val="00374123"/>
    <w:rsid w:val="00386593"/>
    <w:rsid w:val="003C28A4"/>
    <w:rsid w:val="003C4960"/>
    <w:rsid w:val="003C54D0"/>
    <w:rsid w:val="003D63DC"/>
    <w:rsid w:val="003F42F3"/>
    <w:rsid w:val="00405A91"/>
    <w:rsid w:val="00407058"/>
    <w:rsid w:val="00466E67"/>
    <w:rsid w:val="00470B35"/>
    <w:rsid w:val="004C3321"/>
    <w:rsid w:val="004E2057"/>
    <w:rsid w:val="004F17E9"/>
    <w:rsid w:val="00501A75"/>
    <w:rsid w:val="00543701"/>
    <w:rsid w:val="005513D1"/>
    <w:rsid w:val="0055312B"/>
    <w:rsid w:val="00553132"/>
    <w:rsid w:val="005635A4"/>
    <w:rsid w:val="00564541"/>
    <w:rsid w:val="005839F8"/>
    <w:rsid w:val="0059630D"/>
    <w:rsid w:val="005F61F3"/>
    <w:rsid w:val="005F6F8B"/>
    <w:rsid w:val="00602CC4"/>
    <w:rsid w:val="00636AAA"/>
    <w:rsid w:val="00676D22"/>
    <w:rsid w:val="006A3E61"/>
    <w:rsid w:val="006A72A9"/>
    <w:rsid w:val="006B276B"/>
    <w:rsid w:val="006B6B8F"/>
    <w:rsid w:val="006B74E3"/>
    <w:rsid w:val="006D257E"/>
    <w:rsid w:val="006F76E6"/>
    <w:rsid w:val="00724176"/>
    <w:rsid w:val="00743CC4"/>
    <w:rsid w:val="00755ED8"/>
    <w:rsid w:val="00756E38"/>
    <w:rsid w:val="00795453"/>
    <w:rsid w:val="007B4FC0"/>
    <w:rsid w:val="007B5269"/>
    <w:rsid w:val="007B6411"/>
    <w:rsid w:val="00812219"/>
    <w:rsid w:val="00813120"/>
    <w:rsid w:val="008534DC"/>
    <w:rsid w:val="008910CF"/>
    <w:rsid w:val="00891E98"/>
    <w:rsid w:val="008B6962"/>
    <w:rsid w:val="008C231F"/>
    <w:rsid w:val="008C75A3"/>
    <w:rsid w:val="008D1ED4"/>
    <w:rsid w:val="008F24AD"/>
    <w:rsid w:val="008F2D8B"/>
    <w:rsid w:val="008F75F7"/>
    <w:rsid w:val="0091191E"/>
    <w:rsid w:val="00931D09"/>
    <w:rsid w:val="00983BF5"/>
    <w:rsid w:val="00994EFC"/>
    <w:rsid w:val="009C439E"/>
    <w:rsid w:val="009C7A2C"/>
    <w:rsid w:val="00A052F8"/>
    <w:rsid w:val="00A35E01"/>
    <w:rsid w:val="00A47051"/>
    <w:rsid w:val="00A52559"/>
    <w:rsid w:val="00AD727F"/>
    <w:rsid w:val="00AF5FC5"/>
    <w:rsid w:val="00B05393"/>
    <w:rsid w:val="00B27719"/>
    <w:rsid w:val="00B5666C"/>
    <w:rsid w:val="00B572B8"/>
    <w:rsid w:val="00BC2BB1"/>
    <w:rsid w:val="00BD7532"/>
    <w:rsid w:val="00BD7E5A"/>
    <w:rsid w:val="00BF4496"/>
    <w:rsid w:val="00C11EA2"/>
    <w:rsid w:val="00C412E5"/>
    <w:rsid w:val="00C444A3"/>
    <w:rsid w:val="00C714FF"/>
    <w:rsid w:val="00C71FC4"/>
    <w:rsid w:val="00C738A7"/>
    <w:rsid w:val="00C73E5A"/>
    <w:rsid w:val="00CA3D09"/>
    <w:rsid w:val="00CC1103"/>
    <w:rsid w:val="00D00A8D"/>
    <w:rsid w:val="00D151B0"/>
    <w:rsid w:val="00D4238E"/>
    <w:rsid w:val="00D534A0"/>
    <w:rsid w:val="00D55B36"/>
    <w:rsid w:val="00D61793"/>
    <w:rsid w:val="00D74526"/>
    <w:rsid w:val="00D75626"/>
    <w:rsid w:val="00D76386"/>
    <w:rsid w:val="00DA4ECE"/>
    <w:rsid w:val="00DA77E8"/>
    <w:rsid w:val="00DD6D3D"/>
    <w:rsid w:val="00DE15C6"/>
    <w:rsid w:val="00DE1DFD"/>
    <w:rsid w:val="00E255DA"/>
    <w:rsid w:val="00E31B88"/>
    <w:rsid w:val="00E32141"/>
    <w:rsid w:val="00E61491"/>
    <w:rsid w:val="00E75827"/>
    <w:rsid w:val="00E772EC"/>
    <w:rsid w:val="00E81AE8"/>
    <w:rsid w:val="00E92A6C"/>
    <w:rsid w:val="00EE3B88"/>
    <w:rsid w:val="00EE7992"/>
    <w:rsid w:val="00EF4798"/>
    <w:rsid w:val="00EF6104"/>
    <w:rsid w:val="00F00E2C"/>
    <w:rsid w:val="00F24077"/>
    <w:rsid w:val="00F264E2"/>
    <w:rsid w:val="00F43F51"/>
    <w:rsid w:val="00F80565"/>
    <w:rsid w:val="00F85385"/>
    <w:rsid w:val="00F9718A"/>
    <w:rsid w:val="00FD28D8"/>
    <w:rsid w:val="00FD4B09"/>
    <w:rsid w:val="00FE1301"/>
    <w:rsid w:val="01D9B782"/>
    <w:rsid w:val="3FF09308"/>
    <w:rsid w:val="43C20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05E1E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D26C85" w:themeColor="accent2"/>
        <w:sz w:val="16"/>
        <w:szCs w:val="1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5520"/>
    <w:rPr>
      <w:caps/>
      <w:spacing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6D22"/>
    <w:pPr>
      <w:keepNext/>
      <w:keepLines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qFormat/>
    <w:rsid w:val="00994EFC"/>
    <w:pPr>
      <w:keepNext/>
      <w:keepLines/>
      <w:spacing w:after="48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365520"/>
    <w:pPr>
      <w:keepNext/>
      <w:keepLines/>
      <w:jc w:val="center"/>
      <w:outlineLvl w:val="2"/>
    </w:pPr>
    <w:rPr>
      <w:rFonts w:asciiTheme="majorHAnsi" w:eastAsiaTheme="majorEastAsia" w:hAnsiTheme="majorHAnsi" w:cstheme="majorBidi"/>
      <w:b/>
      <w:color w:val="6EB9D1" w:themeColor="accent1"/>
      <w:sz w:val="3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4F17E9"/>
    <w:pPr>
      <w:keepNext/>
      <w:keepLines/>
      <w:spacing w:after="360"/>
      <w:jc w:val="center"/>
      <w:outlineLvl w:val="3"/>
    </w:pPr>
    <w:rPr>
      <w:rFonts w:asciiTheme="majorHAnsi" w:eastAsiaTheme="majorEastAsia" w:hAnsiTheme="majorHAnsi" w:cstheme="majorBidi"/>
      <w:b/>
      <w:iCs/>
      <w:color w:val="6EB9D1" w:themeColor="accent1"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2A1E34"/>
    <w:pPr>
      <w:keepNext/>
      <w:keepLines/>
      <w:jc w:val="center"/>
      <w:outlineLvl w:val="4"/>
    </w:pPr>
    <w:rPr>
      <w:rFonts w:eastAsiaTheme="majorEastAsia" w:cstheme="majorBidi"/>
      <w:color w:val="6EB9D1" w:themeColor="accent1"/>
    </w:rPr>
  </w:style>
  <w:style w:type="paragraph" w:styleId="Heading6">
    <w:name w:val="heading 6"/>
    <w:basedOn w:val="Normal"/>
    <w:next w:val="Normal"/>
    <w:link w:val="Heading6Char"/>
    <w:uiPriority w:val="9"/>
    <w:qFormat/>
    <w:rsid w:val="00365520"/>
    <w:pPr>
      <w:keepNext/>
      <w:keepLines/>
      <w:jc w:val="center"/>
      <w:outlineLvl w:val="5"/>
    </w:pPr>
    <w:rPr>
      <w:rFonts w:asciiTheme="majorHAnsi" w:eastAsiaTheme="majorEastAsia" w:hAnsiTheme="majorHAnsi" w:cstheme="majorBidi"/>
      <w:b/>
      <w:color w:val="91C7C2" w:themeColor="accent3"/>
      <w:sz w:val="32"/>
    </w:rPr>
  </w:style>
  <w:style w:type="paragraph" w:styleId="Heading7">
    <w:name w:val="heading 7"/>
    <w:basedOn w:val="Normal"/>
    <w:next w:val="Normal"/>
    <w:link w:val="Heading7Char"/>
    <w:uiPriority w:val="9"/>
    <w:qFormat/>
    <w:rsid w:val="00227BF3"/>
    <w:pPr>
      <w:keepNext/>
      <w:keepLines/>
      <w:spacing w:after="360"/>
      <w:jc w:val="center"/>
      <w:outlineLvl w:val="6"/>
    </w:pPr>
    <w:rPr>
      <w:rFonts w:asciiTheme="majorHAnsi" w:eastAsiaTheme="majorEastAsia" w:hAnsiTheme="majorHAnsi" w:cstheme="majorBidi"/>
      <w:b/>
      <w:iCs/>
      <w:color w:val="91C7C2" w:themeColor="accent3"/>
      <w:sz w:val="24"/>
    </w:rPr>
  </w:style>
  <w:style w:type="paragraph" w:styleId="Heading8">
    <w:name w:val="heading 8"/>
    <w:basedOn w:val="Normal"/>
    <w:next w:val="Normal"/>
    <w:link w:val="Heading8Char"/>
    <w:uiPriority w:val="9"/>
    <w:qFormat/>
    <w:rsid w:val="00227BF3"/>
    <w:pPr>
      <w:keepNext/>
      <w:keepLines/>
      <w:jc w:val="center"/>
      <w:outlineLvl w:val="7"/>
    </w:pPr>
    <w:rPr>
      <w:rFonts w:eastAsiaTheme="majorEastAsia" w:cstheme="majorBidi"/>
      <w:color w:val="91C7C2" w:themeColor="accent3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1">
    <w:name w:val="Table 1"/>
    <w:basedOn w:val="TableNormal"/>
    <w:uiPriority w:val="99"/>
    <w:rsid w:val="002A0730"/>
    <w:pPr>
      <w:jc w:val="center"/>
    </w:pPr>
    <w:rPr>
      <w:rFonts w:cs="Times New Roman"/>
      <w:sz w:val="18"/>
      <w:szCs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cantSplit/>
    </w:trPr>
    <w:tblStylePr w:type="firstRow">
      <w:rPr>
        <w:b/>
        <w:color w:val="FFFFFF" w:themeColor="background1"/>
      </w:rPr>
      <w:tblPr/>
      <w:tcPr>
        <w:shd w:val="clear" w:color="auto" w:fill="6EB9D1" w:themeFill="accent1"/>
      </w:tcPr>
    </w:tblStylePr>
    <w:tblStylePr w:type="firstCol">
      <w:pPr>
        <w:wordWrap/>
        <w:jc w:val="left"/>
      </w:pPr>
    </w:tblStylePr>
  </w:style>
  <w:style w:type="character" w:customStyle="1" w:styleId="Heading1Char">
    <w:name w:val="Heading 1 Char"/>
    <w:basedOn w:val="DefaultParagraphFont"/>
    <w:link w:val="Heading1"/>
    <w:uiPriority w:val="9"/>
    <w:rsid w:val="00676D22"/>
    <w:rPr>
      <w:rFonts w:asciiTheme="majorHAnsi" w:eastAsiaTheme="majorEastAsia" w:hAnsiTheme="majorHAnsi" w:cstheme="majorBidi"/>
      <w:b/>
      <w:caps/>
      <w:spacing w:val="20"/>
      <w:sz w:val="32"/>
      <w:szCs w:val="32"/>
      <w:lang w:eastAsia="ja-JP"/>
    </w:rPr>
  </w:style>
  <w:style w:type="paragraph" w:styleId="Header">
    <w:name w:val="header"/>
    <w:basedOn w:val="Normal"/>
    <w:link w:val="HeaderChar"/>
    <w:uiPriority w:val="99"/>
    <w:semiHidden/>
    <w:rsid w:val="00FD28D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4ECE"/>
    <w:rPr>
      <w:caps/>
    </w:rPr>
  </w:style>
  <w:style w:type="paragraph" w:styleId="Footer">
    <w:name w:val="footer"/>
    <w:basedOn w:val="Normal"/>
    <w:link w:val="FooterChar"/>
    <w:uiPriority w:val="99"/>
    <w:semiHidden/>
    <w:rsid w:val="00FD28D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4ECE"/>
    <w:rPr>
      <w:caps/>
    </w:rPr>
  </w:style>
  <w:style w:type="character" w:customStyle="1" w:styleId="Heading2Char">
    <w:name w:val="Heading 2 Char"/>
    <w:basedOn w:val="DefaultParagraphFont"/>
    <w:link w:val="Heading2"/>
    <w:uiPriority w:val="9"/>
    <w:rsid w:val="00994EFC"/>
    <w:rPr>
      <w:rFonts w:asciiTheme="majorHAnsi" w:eastAsiaTheme="majorEastAsia" w:hAnsiTheme="majorHAnsi" w:cstheme="majorBidi"/>
      <w:b/>
      <w:caps/>
      <w:sz w:val="24"/>
      <w:szCs w:val="26"/>
    </w:rPr>
  </w:style>
  <w:style w:type="paragraph" w:styleId="ListParagraph">
    <w:name w:val="List Paragraph"/>
    <w:basedOn w:val="Normal"/>
    <w:uiPriority w:val="34"/>
    <w:semiHidden/>
    <w:rsid w:val="003C4960"/>
    <w:pPr>
      <w:contextualSpacing/>
    </w:pPr>
    <w:rPr>
      <w:caps w:val="0"/>
      <w:lang w:eastAsia="ja-JP"/>
    </w:rPr>
  </w:style>
  <w:style w:type="character" w:styleId="PlaceholderText">
    <w:name w:val="Placeholder Text"/>
    <w:basedOn w:val="DefaultParagraphFont"/>
    <w:uiPriority w:val="99"/>
    <w:semiHidden/>
    <w:rsid w:val="009C439E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365520"/>
    <w:rPr>
      <w:rFonts w:asciiTheme="majorHAnsi" w:eastAsiaTheme="majorEastAsia" w:hAnsiTheme="majorHAnsi" w:cstheme="majorBidi"/>
      <w:b/>
      <w:caps/>
      <w:color w:val="6EB9D1" w:themeColor="accent1"/>
      <w:spacing w:val="20"/>
      <w:sz w:val="3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F17E9"/>
    <w:rPr>
      <w:rFonts w:asciiTheme="majorHAnsi" w:eastAsiaTheme="majorEastAsia" w:hAnsiTheme="majorHAnsi" w:cstheme="majorBidi"/>
      <w:b/>
      <w:iCs/>
      <w:caps/>
      <w:color w:val="6EB9D1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A1E34"/>
    <w:rPr>
      <w:rFonts w:eastAsiaTheme="majorEastAsia" w:cstheme="majorBidi"/>
      <w:caps/>
      <w:color w:val="6EB9D1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365520"/>
    <w:rPr>
      <w:rFonts w:asciiTheme="majorHAnsi" w:eastAsiaTheme="majorEastAsia" w:hAnsiTheme="majorHAnsi" w:cstheme="majorBidi"/>
      <w:b/>
      <w:caps/>
      <w:color w:val="91C7C2" w:themeColor="accent3"/>
      <w:spacing w:val="20"/>
      <w:sz w:val="32"/>
    </w:rPr>
  </w:style>
  <w:style w:type="character" w:customStyle="1" w:styleId="Heading7Char">
    <w:name w:val="Heading 7 Char"/>
    <w:basedOn w:val="DefaultParagraphFont"/>
    <w:link w:val="Heading7"/>
    <w:uiPriority w:val="9"/>
    <w:rsid w:val="00227BF3"/>
    <w:rPr>
      <w:rFonts w:asciiTheme="majorHAnsi" w:eastAsiaTheme="majorEastAsia" w:hAnsiTheme="majorHAnsi" w:cstheme="majorBidi"/>
      <w:b/>
      <w:iCs/>
      <w:caps/>
      <w:color w:val="91C7C2" w:themeColor="accent3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227BF3"/>
    <w:rPr>
      <w:rFonts w:eastAsiaTheme="majorEastAsia" w:cstheme="majorBidi"/>
      <w:caps/>
      <w:color w:val="91C7C2" w:themeColor="accent3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el\AppData\Local\Microsoft\Office\16.0\DTS\en-US%7bF1DDA92B-B76A-4F82-98C3-DA246B5E20A4%7d\%7b302B67DB-FB68-4D89-977E-544999A1ED4A%7dtf89153918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B65F12B041A4B83A16ECC19283581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4DFB38-6C94-479E-9DC7-80B14D36EC5E}"/>
      </w:docPartPr>
      <w:docPartBody>
        <w:p w:rsidR="00000000" w:rsidRDefault="00000000">
          <w:pPr>
            <w:pStyle w:val="CB65F12B041A4B83A16ECC1928358123"/>
          </w:pPr>
          <w:r w:rsidRPr="00676D22">
            <w:t>Let’s celebrate</w:t>
          </w:r>
        </w:p>
      </w:docPartBody>
    </w:docPart>
    <w:docPart>
      <w:docPartPr>
        <w:name w:val="336CE13329104B449B56973ED3566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5ED01B-22B1-408A-9F1D-D2663829A9E9}"/>
      </w:docPartPr>
      <w:docPartBody>
        <w:p w:rsidR="00000000" w:rsidRDefault="00000000">
          <w:pPr>
            <w:pStyle w:val="336CE13329104B449B56973ED35668F4"/>
          </w:pPr>
          <w:r w:rsidRPr="00FE1301">
            <w:t>Let’s celebrate</w:t>
          </w:r>
        </w:p>
      </w:docPartBody>
    </w:docPart>
    <w:docPart>
      <w:docPartPr>
        <w:name w:val="690E6320995149018B600E9E803DB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0728FE-DEBD-4E82-A4D8-BAD697DD824C}"/>
      </w:docPartPr>
      <w:docPartBody>
        <w:p w:rsidR="00000000" w:rsidRDefault="00000000">
          <w:pPr>
            <w:pStyle w:val="690E6320995149018B600E9E803DB962"/>
          </w:pPr>
          <w:r w:rsidRPr="00743CC4">
            <w:t>RENE’S 40TH BIRTHDAY!</w:t>
          </w:r>
        </w:p>
      </w:docPartBody>
    </w:docPart>
    <w:docPart>
      <w:docPartPr>
        <w:name w:val="5465C33451C84CF191A4AA0455F7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8FC9BC-4496-4CCB-B3BE-157571AB224B}"/>
      </w:docPartPr>
      <w:docPartBody>
        <w:p w:rsidR="00000000" w:rsidRDefault="00000000">
          <w:pPr>
            <w:pStyle w:val="5465C33451C84CF191A4AA0455F7CFCE"/>
          </w:pPr>
          <w:r>
            <w:t>Date:</w:t>
          </w:r>
        </w:p>
      </w:docPartBody>
    </w:docPart>
    <w:docPart>
      <w:docPartPr>
        <w:name w:val="300358EBBF0344009B3FE9F743C40F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E3C31D-0C6B-40B8-BE4F-9D92F7AA7673}"/>
      </w:docPartPr>
      <w:docPartBody>
        <w:p w:rsidR="00000000" w:rsidRDefault="00000000">
          <w:pPr>
            <w:pStyle w:val="300358EBBF0344009B3FE9F743C40FC1"/>
          </w:pPr>
          <w:r>
            <w:t>Time:</w:t>
          </w:r>
        </w:p>
      </w:docPartBody>
    </w:docPart>
    <w:docPart>
      <w:docPartPr>
        <w:name w:val="2799EDB9BCE04AEE9BF3367948F5AB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CFB9A7-F7F8-4F4B-A887-D019E90BD379}"/>
      </w:docPartPr>
      <w:docPartBody>
        <w:p w:rsidR="00000000" w:rsidRDefault="00000000">
          <w:pPr>
            <w:pStyle w:val="2799EDB9BCE04AEE9BF3367948F5AB1C"/>
          </w:pPr>
          <w:r>
            <w:t>Location:</w:t>
          </w:r>
        </w:p>
      </w:docPartBody>
    </w:docPart>
    <w:docPart>
      <w:docPartPr>
        <w:name w:val="592B49961D234A90B9B3E60DB7151B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7B249A-404E-44D8-82F9-7C5F084F2EF5}"/>
      </w:docPartPr>
      <w:docPartBody>
        <w:p w:rsidR="00000000" w:rsidRDefault="00000000">
          <w:pPr>
            <w:pStyle w:val="592B49961D234A90B9B3E60DB7151BB2"/>
          </w:pPr>
          <w:r w:rsidRPr="00743CC4">
            <w:t xml:space="preserve">RENE’S 40TH </w:t>
          </w:r>
          <w:r w:rsidRPr="00743CC4">
            <w:t>BIRTHDAY!</w:t>
          </w:r>
        </w:p>
      </w:docPartBody>
    </w:docPart>
    <w:docPart>
      <w:docPartPr>
        <w:name w:val="A99D9DCF764C47F6AF33666CC8F138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A7C050-535F-49A6-8F0C-2B645AB552EE}"/>
      </w:docPartPr>
      <w:docPartBody>
        <w:p w:rsidR="00000000" w:rsidRDefault="00000000">
          <w:pPr>
            <w:pStyle w:val="A99D9DCF764C47F6AF33666CC8F138BE"/>
          </w:pPr>
          <w:r>
            <w:t>Date:</w:t>
          </w:r>
        </w:p>
      </w:docPartBody>
    </w:docPart>
    <w:docPart>
      <w:docPartPr>
        <w:name w:val="C9BBC894247E40D28DE356E249EF53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343AF8-3D31-4622-8565-F26C68E86473}"/>
      </w:docPartPr>
      <w:docPartBody>
        <w:p w:rsidR="00000000" w:rsidRDefault="00000000">
          <w:pPr>
            <w:pStyle w:val="C9BBC894247E40D28DE356E249EF530B"/>
          </w:pPr>
          <w:r>
            <w:t>Time:</w:t>
          </w:r>
        </w:p>
      </w:docPartBody>
    </w:docPart>
    <w:docPart>
      <w:docPartPr>
        <w:name w:val="457CB412BF64489E939D87F9ECAA94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176348-9E53-4F56-AC2B-8BE71F805A68}"/>
      </w:docPartPr>
      <w:docPartBody>
        <w:p w:rsidR="00000000" w:rsidRDefault="00000000">
          <w:pPr>
            <w:pStyle w:val="457CB412BF64489E939D87F9ECAA9468"/>
          </w:pPr>
          <w:r>
            <w:t>Location:</w:t>
          </w:r>
        </w:p>
      </w:docPartBody>
    </w:docPart>
    <w:docPart>
      <w:docPartPr>
        <w:name w:val="DB9995475702492CB3029078DC4F28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B3042-8153-4E1E-A44C-6872E0BFE02A}"/>
      </w:docPartPr>
      <w:docPartBody>
        <w:p w:rsidR="00000000" w:rsidRDefault="00000000">
          <w:pPr>
            <w:pStyle w:val="DB9995475702492CB3029078DC4F28CE"/>
          </w:pPr>
          <w:r w:rsidRPr="00FE1301">
            <w:t>Let’s celebrate</w:t>
          </w:r>
        </w:p>
      </w:docPartBody>
    </w:docPart>
    <w:docPart>
      <w:docPartPr>
        <w:name w:val="4BFA48A10998453A8574C59538E667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A609D1-F141-496D-8F62-7C6DBFAA2528}"/>
      </w:docPartPr>
      <w:docPartBody>
        <w:p w:rsidR="00000000" w:rsidRDefault="00000000">
          <w:pPr>
            <w:pStyle w:val="4BFA48A10998453A8574C59538E6671D"/>
          </w:pPr>
          <w:r w:rsidRPr="00FE1301">
            <w:t>Let’s celebrate</w:t>
          </w:r>
        </w:p>
      </w:docPartBody>
    </w:docPart>
    <w:docPart>
      <w:docPartPr>
        <w:name w:val="26B83C7799D64C75B9233C19441AAE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56B64F-8C60-4C2B-B853-C89A1873A597}"/>
      </w:docPartPr>
      <w:docPartBody>
        <w:p w:rsidR="00000000" w:rsidRDefault="00000000">
          <w:pPr>
            <w:pStyle w:val="26B83C7799D64C75B9233C19441AAE22"/>
          </w:pPr>
          <w:r w:rsidRPr="0059630D">
            <w:t xml:space="preserve">RENE’S 40TH </w:t>
          </w:r>
          <w:r w:rsidRPr="0059630D">
            <w:t>BIRTHDAY!</w:t>
          </w:r>
        </w:p>
      </w:docPartBody>
    </w:docPart>
    <w:docPart>
      <w:docPartPr>
        <w:name w:val="1EEC7C8442024173A2BC7EB5AE6934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A2F3F8-9399-45B4-8A88-BB1119334D47}"/>
      </w:docPartPr>
      <w:docPartBody>
        <w:p w:rsidR="00000000" w:rsidRDefault="00000000">
          <w:pPr>
            <w:pStyle w:val="1EEC7C8442024173A2BC7EB5AE693423"/>
          </w:pPr>
          <w:r w:rsidRPr="0059630D">
            <w:t>Date:</w:t>
          </w:r>
        </w:p>
      </w:docPartBody>
    </w:docPart>
    <w:docPart>
      <w:docPartPr>
        <w:name w:val="C9D417474C2C4A4CB8511A475FE276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4D8A99-FF4B-44A6-B86C-EF7649B2A0B0}"/>
      </w:docPartPr>
      <w:docPartBody>
        <w:p w:rsidR="00000000" w:rsidRDefault="00000000">
          <w:pPr>
            <w:pStyle w:val="C9D417474C2C4A4CB8511A475FE2764B"/>
          </w:pPr>
          <w:r>
            <w:t>Time:</w:t>
          </w:r>
        </w:p>
      </w:docPartBody>
    </w:docPart>
    <w:docPart>
      <w:docPartPr>
        <w:name w:val="AA2D4FABF49C4040BB19EABA047286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F51FB0-DBCF-4E99-90EB-66A33ABC3C18}"/>
      </w:docPartPr>
      <w:docPartBody>
        <w:p w:rsidR="00000000" w:rsidRDefault="00000000">
          <w:pPr>
            <w:pStyle w:val="AA2D4FABF49C4040BB19EABA047286D7"/>
          </w:pPr>
          <w:r>
            <w:t>Location:</w:t>
          </w:r>
        </w:p>
      </w:docPartBody>
    </w:docPart>
    <w:docPart>
      <w:docPartPr>
        <w:name w:val="B1F1BEE874F242F1A7694ECC9092F5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FC8BF1-7238-479D-A00F-EEAF8C68179C}"/>
      </w:docPartPr>
      <w:docPartBody>
        <w:p w:rsidR="00000000" w:rsidRDefault="00000000">
          <w:pPr>
            <w:pStyle w:val="B1F1BEE874F242F1A7694ECC9092F58F"/>
          </w:pPr>
          <w:r w:rsidRPr="00743CC4">
            <w:t>RENE’S 40TH BIRTHDAY!</w:t>
          </w:r>
        </w:p>
      </w:docPartBody>
    </w:docPart>
    <w:docPart>
      <w:docPartPr>
        <w:name w:val="E60597EBD8BB4A1BA4EA3DEB645054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541EC7-A1DD-4F8E-B565-9978D5625006}"/>
      </w:docPartPr>
      <w:docPartBody>
        <w:p w:rsidR="00000000" w:rsidRDefault="00000000">
          <w:pPr>
            <w:pStyle w:val="E60597EBD8BB4A1BA4EA3DEB6450545A"/>
          </w:pPr>
          <w:r>
            <w:t>Date:</w:t>
          </w:r>
        </w:p>
      </w:docPartBody>
    </w:docPart>
    <w:docPart>
      <w:docPartPr>
        <w:name w:val="C211826677A840A5AFC6D6B056C04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A34AC-F062-407E-B35B-FA968A05A44F}"/>
      </w:docPartPr>
      <w:docPartBody>
        <w:p w:rsidR="00000000" w:rsidRDefault="00000000">
          <w:pPr>
            <w:pStyle w:val="C211826677A840A5AFC6D6B056C0441C"/>
          </w:pPr>
          <w:r>
            <w:t>Time:</w:t>
          </w:r>
        </w:p>
      </w:docPartBody>
    </w:docPart>
    <w:docPart>
      <w:docPartPr>
        <w:name w:val="1FEB023D7E9842A38FD1E4A7FAB091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F79F61-5E48-466E-B904-B3E6AB350CDA}"/>
      </w:docPartPr>
      <w:docPartBody>
        <w:p w:rsidR="00000000" w:rsidRDefault="00000000">
          <w:pPr>
            <w:pStyle w:val="1FEB023D7E9842A38FD1E4A7FAB091C9"/>
          </w:pPr>
          <w:r>
            <w:t>Location:</w:t>
          </w:r>
        </w:p>
      </w:docPartBody>
    </w:docPart>
    <w:docPart>
      <w:docPartPr>
        <w:name w:val="DB004CEEC31043B79ADC8D132673F0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821040-59AA-48D3-B3C7-2D37F05F89F3}"/>
      </w:docPartPr>
      <w:docPartBody>
        <w:p w:rsidR="00000000" w:rsidRDefault="00000000">
          <w:pPr>
            <w:pStyle w:val="DB004CEEC31043B79ADC8D132673F049"/>
          </w:pPr>
          <w:r w:rsidRPr="00FE1301">
            <w:t>Let’s celebrate</w:t>
          </w:r>
        </w:p>
      </w:docPartBody>
    </w:docPart>
    <w:docPart>
      <w:docPartPr>
        <w:name w:val="1B631C7403324703BF6F8D39FFBE27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3D6C60-AEE0-49BB-BE0B-FA7C8AF7A54F}"/>
      </w:docPartPr>
      <w:docPartBody>
        <w:p w:rsidR="00000000" w:rsidRDefault="00000000">
          <w:pPr>
            <w:pStyle w:val="1B631C7403324703BF6F8D39FFBE2737"/>
          </w:pPr>
          <w:r w:rsidRPr="00FE1301">
            <w:t>Let’s celebrate</w:t>
          </w:r>
        </w:p>
      </w:docPartBody>
    </w:docPart>
    <w:docPart>
      <w:docPartPr>
        <w:name w:val="9AB72EE4C55B4710917121D9AB3947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436A2D-20C7-4266-80F3-16761FAB0271}"/>
      </w:docPartPr>
      <w:docPartBody>
        <w:p w:rsidR="00000000" w:rsidRDefault="00000000">
          <w:pPr>
            <w:pStyle w:val="9AB72EE4C55B4710917121D9AB3947B8"/>
          </w:pPr>
          <w:r w:rsidRPr="0059630D">
            <w:t>RENE’S 40TH BIRTHDAY!</w:t>
          </w:r>
        </w:p>
      </w:docPartBody>
    </w:docPart>
    <w:docPart>
      <w:docPartPr>
        <w:name w:val="167E5A4BB24E4A04B87CDBF9F57494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A91CF1-7CC2-46BB-B9A1-DAE9778D841B}"/>
      </w:docPartPr>
      <w:docPartBody>
        <w:p w:rsidR="00000000" w:rsidRDefault="00000000">
          <w:pPr>
            <w:pStyle w:val="167E5A4BB24E4A04B87CDBF9F57494FD"/>
          </w:pPr>
          <w:r w:rsidRPr="0059630D">
            <w:t>Date:</w:t>
          </w:r>
        </w:p>
      </w:docPartBody>
    </w:docPart>
    <w:docPart>
      <w:docPartPr>
        <w:name w:val="9E9045CA9679428CACFFA4D1B81A6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A7E8D4-6485-49BF-8E08-B779DA3FC36B}"/>
      </w:docPartPr>
      <w:docPartBody>
        <w:p w:rsidR="00000000" w:rsidRDefault="00000000">
          <w:pPr>
            <w:pStyle w:val="9E9045CA9679428CACFFA4D1B81A6FA8"/>
          </w:pPr>
          <w:r w:rsidRPr="00CC1103">
            <w:t>RENE’S 40TH BIRTHDAY!</w:t>
          </w:r>
        </w:p>
      </w:docPartBody>
    </w:docPart>
    <w:docPart>
      <w:docPartPr>
        <w:name w:val="813667904D804D0093AB53382CB201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5667F-CCDD-452C-86A9-ABC7B8B531AB}"/>
      </w:docPartPr>
      <w:docPartBody>
        <w:p w:rsidR="00000000" w:rsidRDefault="00000000">
          <w:pPr>
            <w:pStyle w:val="813667904D804D0093AB53382CB20119"/>
          </w:pPr>
          <w:r w:rsidRPr="00CC1103">
            <w:t>Date:</w:t>
          </w:r>
        </w:p>
      </w:docPartBody>
    </w:docPart>
    <w:docPart>
      <w:docPartPr>
        <w:name w:val="4CC1E2630994485E9970936DC0410B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00D72-1115-437B-9D25-4E8FD466E66F}"/>
      </w:docPartPr>
      <w:docPartBody>
        <w:p w:rsidR="00000000" w:rsidRDefault="00000000">
          <w:pPr>
            <w:pStyle w:val="4CC1E2630994485E9970936DC0410B3E"/>
          </w:pPr>
          <w:r>
            <w:t>Time:</w:t>
          </w:r>
        </w:p>
      </w:docPartBody>
    </w:docPart>
    <w:docPart>
      <w:docPartPr>
        <w:name w:val="6F7D7FBD6B5D4D8CBBE8AE151D7FDF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BBFC09-126B-4A54-940D-16551450B4EE}"/>
      </w:docPartPr>
      <w:docPartBody>
        <w:p w:rsidR="00000000" w:rsidRDefault="00000000">
          <w:pPr>
            <w:pStyle w:val="6F7D7FBD6B5D4D8CBBE8AE151D7FDF7C"/>
          </w:pPr>
          <w:r>
            <w:t>Time:</w:t>
          </w:r>
        </w:p>
      </w:docPartBody>
    </w:docPart>
    <w:docPart>
      <w:docPartPr>
        <w:name w:val="7F041AD5F34947FB97F1A47E03AA29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9D2000-207C-4127-8B96-F153B7972263}"/>
      </w:docPartPr>
      <w:docPartBody>
        <w:p w:rsidR="00000000" w:rsidRDefault="00000000">
          <w:pPr>
            <w:pStyle w:val="7F041AD5F34947FB97F1A47E03AA2964"/>
          </w:pPr>
          <w:r>
            <w:t>Location:</w:t>
          </w:r>
        </w:p>
      </w:docPartBody>
    </w:docPart>
    <w:docPart>
      <w:docPartPr>
        <w:name w:val="1C793BB9F6A24217A8726EB1606082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FD920E-9EF3-4459-9467-201718720DB5}"/>
      </w:docPartPr>
      <w:docPartBody>
        <w:p w:rsidR="00000000" w:rsidRDefault="00000000">
          <w:pPr>
            <w:pStyle w:val="1C793BB9F6A24217A8726EB16060821D"/>
          </w:pPr>
          <w:r>
            <w:t>Location: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ource Sans Pro">
    <w:altName w:val="Source Sans Pro"/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sterama">
    <w:charset w:val="00"/>
    <w:family w:val="swiss"/>
    <w:pitch w:val="variable"/>
    <w:sig w:usb0="A11526FF" w:usb1="D000204B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BBA"/>
    <w:rsid w:val="006C7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B65F12B041A4B83A16ECC1928358123">
    <w:name w:val="CB65F12B041A4B83A16ECC1928358123"/>
  </w:style>
  <w:style w:type="paragraph" w:customStyle="1" w:styleId="336CE13329104B449B56973ED35668F4">
    <w:name w:val="336CE13329104B449B56973ED35668F4"/>
  </w:style>
  <w:style w:type="paragraph" w:customStyle="1" w:styleId="690E6320995149018B600E9E803DB962">
    <w:name w:val="690E6320995149018B600E9E803DB962"/>
  </w:style>
  <w:style w:type="paragraph" w:customStyle="1" w:styleId="5465C33451C84CF191A4AA0455F7CFCE">
    <w:name w:val="5465C33451C84CF191A4AA0455F7CFCE"/>
  </w:style>
  <w:style w:type="paragraph" w:customStyle="1" w:styleId="300358EBBF0344009B3FE9F743C40FC1">
    <w:name w:val="300358EBBF0344009B3FE9F743C40FC1"/>
  </w:style>
  <w:style w:type="paragraph" w:customStyle="1" w:styleId="2799EDB9BCE04AEE9BF3367948F5AB1C">
    <w:name w:val="2799EDB9BCE04AEE9BF3367948F5AB1C"/>
  </w:style>
  <w:style w:type="paragraph" w:customStyle="1" w:styleId="592B49961D234A90B9B3E60DB7151BB2">
    <w:name w:val="592B49961D234A90B9B3E60DB7151BB2"/>
  </w:style>
  <w:style w:type="paragraph" w:customStyle="1" w:styleId="A99D9DCF764C47F6AF33666CC8F138BE">
    <w:name w:val="A99D9DCF764C47F6AF33666CC8F138BE"/>
  </w:style>
  <w:style w:type="paragraph" w:customStyle="1" w:styleId="C9BBC894247E40D28DE356E249EF530B">
    <w:name w:val="C9BBC894247E40D28DE356E249EF530B"/>
  </w:style>
  <w:style w:type="paragraph" w:customStyle="1" w:styleId="457CB412BF64489E939D87F9ECAA9468">
    <w:name w:val="457CB412BF64489E939D87F9ECAA9468"/>
  </w:style>
  <w:style w:type="paragraph" w:customStyle="1" w:styleId="DB9995475702492CB3029078DC4F28CE">
    <w:name w:val="DB9995475702492CB3029078DC4F28CE"/>
  </w:style>
  <w:style w:type="paragraph" w:customStyle="1" w:styleId="4BFA48A10998453A8574C59538E6671D">
    <w:name w:val="4BFA48A10998453A8574C59538E6671D"/>
  </w:style>
  <w:style w:type="paragraph" w:customStyle="1" w:styleId="26B83C7799D64C75B9233C19441AAE22">
    <w:name w:val="26B83C7799D64C75B9233C19441AAE22"/>
  </w:style>
  <w:style w:type="paragraph" w:customStyle="1" w:styleId="1EEC7C8442024173A2BC7EB5AE693423">
    <w:name w:val="1EEC7C8442024173A2BC7EB5AE693423"/>
  </w:style>
  <w:style w:type="paragraph" w:customStyle="1" w:styleId="C9D417474C2C4A4CB8511A475FE2764B">
    <w:name w:val="C9D417474C2C4A4CB8511A475FE2764B"/>
  </w:style>
  <w:style w:type="paragraph" w:customStyle="1" w:styleId="AA2D4FABF49C4040BB19EABA047286D7">
    <w:name w:val="AA2D4FABF49C4040BB19EABA047286D7"/>
  </w:style>
  <w:style w:type="paragraph" w:customStyle="1" w:styleId="B1F1BEE874F242F1A7694ECC9092F58F">
    <w:name w:val="B1F1BEE874F242F1A7694ECC9092F58F"/>
  </w:style>
  <w:style w:type="paragraph" w:customStyle="1" w:styleId="E60597EBD8BB4A1BA4EA3DEB6450545A">
    <w:name w:val="E60597EBD8BB4A1BA4EA3DEB6450545A"/>
  </w:style>
  <w:style w:type="paragraph" w:customStyle="1" w:styleId="C211826677A840A5AFC6D6B056C0441C">
    <w:name w:val="C211826677A840A5AFC6D6B056C0441C"/>
  </w:style>
  <w:style w:type="paragraph" w:customStyle="1" w:styleId="1FEB023D7E9842A38FD1E4A7FAB091C9">
    <w:name w:val="1FEB023D7E9842A38FD1E4A7FAB091C9"/>
  </w:style>
  <w:style w:type="paragraph" w:customStyle="1" w:styleId="DB004CEEC31043B79ADC8D132673F049">
    <w:name w:val="DB004CEEC31043B79ADC8D132673F049"/>
  </w:style>
  <w:style w:type="paragraph" w:customStyle="1" w:styleId="1B631C7403324703BF6F8D39FFBE2737">
    <w:name w:val="1B631C7403324703BF6F8D39FFBE2737"/>
  </w:style>
  <w:style w:type="paragraph" w:customStyle="1" w:styleId="9AB72EE4C55B4710917121D9AB3947B8">
    <w:name w:val="9AB72EE4C55B4710917121D9AB3947B8"/>
  </w:style>
  <w:style w:type="paragraph" w:customStyle="1" w:styleId="167E5A4BB24E4A04B87CDBF9F57494FD">
    <w:name w:val="167E5A4BB24E4A04B87CDBF9F57494FD"/>
  </w:style>
  <w:style w:type="paragraph" w:customStyle="1" w:styleId="9E9045CA9679428CACFFA4D1B81A6FA8">
    <w:name w:val="9E9045CA9679428CACFFA4D1B81A6FA8"/>
  </w:style>
  <w:style w:type="paragraph" w:customStyle="1" w:styleId="813667904D804D0093AB53382CB20119">
    <w:name w:val="813667904D804D0093AB53382CB20119"/>
  </w:style>
  <w:style w:type="paragraph" w:customStyle="1" w:styleId="4CC1E2630994485E9970936DC0410B3E">
    <w:name w:val="4CC1E2630994485E9970936DC0410B3E"/>
  </w:style>
  <w:style w:type="paragraph" w:customStyle="1" w:styleId="6F7D7FBD6B5D4D8CBBE8AE151D7FDF7C">
    <w:name w:val="6F7D7FBD6B5D4D8CBBE8AE151D7FDF7C"/>
  </w:style>
  <w:style w:type="paragraph" w:customStyle="1" w:styleId="7F041AD5F34947FB97F1A47E03AA2964">
    <w:name w:val="7F041AD5F34947FB97F1A47E03AA2964"/>
  </w:style>
  <w:style w:type="paragraph" w:customStyle="1" w:styleId="1C793BB9F6A24217A8726EB16060821D">
    <w:name w:val="1C793BB9F6A24217A8726EB16060821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Invitation Celebration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6EB9D1"/>
      </a:accent1>
      <a:accent2>
        <a:srgbClr val="D26C85"/>
      </a:accent2>
      <a:accent3>
        <a:srgbClr val="91C7C2"/>
      </a:accent3>
      <a:accent4>
        <a:srgbClr val="93965E"/>
      </a:accent4>
      <a:accent5>
        <a:srgbClr val="C4E0E0"/>
      </a:accent5>
      <a:accent6>
        <a:srgbClr val="F1E3DF"/>
      </a:accent6>
      <a:hlink>
        <a:srgbClr val="5F5F5F"/>
      </a:hlink>
      <a:folHlink>
        <a:srgbClr val="919191"/>
      </a:folHlink>
    </a:clrScheme>
    <a:fontScheme name="Invitation Celebration">
      <a:majorFont>
        <a:latin typeface="Posterama"/>
        <a:ea typeface=""/>
        <a:cs typeface=""/>
      </a:majorFont>
      <a:minorFont>
        <a:latin typeface="Source Sans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8" ma:contentTypeDescription="Create a new document." ma:contentTypeScope="" ma:versionID="27a416adda3cf0f491a4f548a2367a54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2ef98d826045059a9b3c156985e150db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  <xsd:element ref="ns1:_ip_UnifiedCompliancePolicyProperties" minOccurs="0"/>
                <xsd:element ref="ns1:_ip_UnifiedCompliancePolicyUIAction" minOccurs="0"/>
                <xsd:element ref="ns2:Image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22" nillable="true" ma:displayName="Image" ma:format="Image" ma:internalName="Imag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_ip_UnifiedCompliancePolicyProperties xmlns="http://schemas.microsoft.com/sharepoint/v3" xsi:nil="true"/>
    <TaxCatchAll xmlns="230e9df3-be65-4c73-a93b-d1236ebd677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E0C7D40-8226-417A-9676-74E4647066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563527-0C09-452B-ACC1-786831DDE08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DB14D20B-6775-4CD6-BDBE-558A61E156B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{302B67DB-FB68-4D89-977E-544999A1ED4A}tf89153918_win32.dotx</Template>
  <TotalTime>0</TotalTime>
  <Pages>6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2024-01-05T19:18:00Z</dcterms:created>
  <dcterms:modified xsi:type="dcterms:W3CDTF">2024-01-05T19:19:00Z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