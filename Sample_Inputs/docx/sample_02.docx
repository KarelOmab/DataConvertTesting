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Y="-1837"/>
        <w:tblW w:w="5166" w:type="pct"/>
        <w:tblLayout w:type="fixed"/>
        <w:tblLook w:val="0600" w:firstRow="0" w:lastRow="0" w:firstColumn="0" w:lastColumn="0" w:noHBand="1" w:noVBand="1"/>
      </w:tblPr>
      <w:tblGrid>
        <w:gridCol w:w="4758"/>
        <w:gridCol w:w="7144"/>
      </w:tblGrid>
      <w:tr w:rsidR="00183ECE" w:rsidRPr="004F1924" w14:paraId="1C30FEFF" w14:textId="77777777" w:rsidTr="00E2109D">
        <w:trPr>
          <w:trHeight w:val="15320"/>
        </w:trPr>
        <w:tc>
          <w:tcPr>
            <w:tcW w:w="4758" w:type="dxa"/>
            <w:vAlign w:val="center"/>
          </w:tcPr>
          <w:bookmarkStart w:id="0" w:name="_Hlk39068928"/>
          <w:bookmarkStart w:id="1" w:name="_Hlk39068720"/>
          <w:p w14:paraId="5A542F48" w14:textId="77777777" w:rsidR="00183ECE" w:rsidRPr="004F1924" w:rsidRDefault="00000000" w:rsidP="00E2109D">
            <w:pPr>
              <w:pStyle w:val="Heading1"/>
            </w:pPr>
            <w:sdt>
              <w:sdtPr>
                <w:id w:val="991298778"/>
                <w:placeholder>
                  <w:docPart w:val="8C3066D800AE44AC9D617553E4043008"/>
                </w:placeholder>
                <w:temporary/>
                <w:showingPlcHdr/>
                <w15:appearance w15:val="hidden"/>
              </w:sdtPr>
              <w:sdtContent>
                <w:r w:rsidR="00183ECE" w:rsidRPr="00246D15">
                  <w:rPr>
                    <w:color w:val="404040" w:themeColor="text2" w:themeTint="BF"/>
                  </w:rPr>
                  <w:t>Numbers Coloring Book</w:t>
                </w:r>
              </w:sdtContent>
            </w:sdt>
            <w:bookmarkEnd w:id="0"/>
          </w:p>
        </w:tc>
        <w:tc>
          <w:tcPr>
            <w:tcW w:w="7144" w:type="dxa"/>
          </w:tcPr>
          <w:p w14:paraId="6AA6CDC5" w14:textId="77777777" w:rsidR="00183ECE" w:rsidRDefault="00430EBB" w:rsidP="00E2109D">
            <w:pPr>
              <w:pStyle w:val="Heading1"/>
            </w:pPr>
            <w:r w:rsidRPr="00946B6A">
              <w:rPr>
                <w:noProof/>
              </w:rPr>
              <w:drawing>
                <wp:inline distT="0" distB="0" distL="0" distR="0" wp14:anchorId="011CA7F4" wp14:editId="4363DC29">
                  <wp:extent cx="6446992" cy="8639504"/>
                  <wp:effectExtent l="0" t="0" r="0" b="0"/>
                  <wp:docPr id="4" name="Picture 4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446992" cy="863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14:paraId="1EB33CDA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5D324438" w14:textId="77777777" w:rsidR="00F43B1D" w:rsidRDefault="0038002C" w:rsidP="00855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901E44A" wp14:editId="089FD68F">
            <wp:extent cx="5014763" cy="7680960"/>
            <wp:effectExtent l="0" t="0" r="0" b="0"/>
            <wp:docPr id="25" name="Picture 25" descr="coloring page of numbe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ttyImages-653241244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14763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00E0E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21D816A4" w14:textId="77777777" w:rsidR="00F43B1D" w:rsidRDefault="0038002C" w:rsidP="00855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6F6E019" wp14:editId="7800091A">
            <wp:extent cx="5867627" cy="7680960"/>
            <wp:effectExtent l="0" t="0" r="0" b="0"/>
            <wp:docPr id="7" name="Picture 7" descr="coloring page of numb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ttyImages-653241148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67627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94640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0538F9B1" w14:textId="77777777" w:rsidR="00F43B1D" w:rsidRDefault="0038002C" w:rsidP="00855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46A2B8C" wp14:editId="6815727F">
            <wp:extent cx="5646773" cy="7680960"/>
            <wp:effectExtent l="0" t="0" r="0" b="0"/>
            <wp:docPr id="8" name="Picture 8" descr="coloring page of numb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ttyImages-653241154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46773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FB943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3D0347DC" w14:textId="77777777" w:rsidR="00F43B1D" w:rsidRDefault="0038002C" w:rsidP="00855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9D66DC5" wp14:editId="523DED2A">
            <wp:extent cx="6036288" cy="7680960"/>
            <wp:effectExtent l="0" t="0" r="3175" b="0"/>
            <wp:docPr id="1" name="Picture 1" descr="coloring page of numbe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ttyImages-653241138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36288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89AF6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138DB99E" w14:textId="77777777" w:rsidR="00F43B1D" w:rsidRDefault="0038002C" w:rsidP="00855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CC052DA" wp14:editId="693752EE">
            <wp:extent cx="5676608" cy="7680960"/>
            <wp:effectExtent l="0" t="0" r="635" b="0"/>
            <wp:docPr id="9" name="Picture 9" descr="coloring page of numbe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ttyImages-653241180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76608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6AB9B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63C21E8A" w14:textId="77777777" w:rsidR="00F43B1D" w:rsidRDefault="0038002C" w:rsidP="00855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A755738" wp14:editId="529FC241">
            <wp:extent cx="5978956" cy="7680960"/>
            <wp:effectExtent l="0" t="0" r="3175" b="0"/>
            <wp:docPr id="14" name="Picture 14" descr="coloring page of numbe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ttyImages-653241206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78956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A8E0B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7AC803C6" w14:textId="77777777" w:rsidR="00F43B1D" w:rsidRDefault="0038002C" w:rsidP="00855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5EC1952" wp14:editId="5D94333B">
            <wp:extent cx="5815698" cy="7680960"/>
            <wp:effectExtent l="0" t="0" r="0" b="0"/>
            <wp:docPr id="10" name="Picture 10" descr="coloring page of numbe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ttyImages-653241192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15698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5C394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1D6D0053" w14:textId="77777777" w:rsidR="00F43B1D" w:rsidRDefault="0038002C" w:rsidP="00855622">
      <w:pPr>
        <w:jc w:val="center"/>
      </w:pPr>
      <w:r>
        <w:rPr>
          <w:noProof/>
        </w:rPr>
        <w:lastRenderedPageBreak/>
        <w:drawing>
          <wp:inline distT="0" distB="0" distL="0" distR="0" wp14:anchorId="197E5379" wp14:editId="1E551829">
            <wp:extent cx="5848022" cy="7680960"/>
            <wp:effectExtent l="0" t="0" r="635" b="0"/>
            <wp:docPr id="18" name="Picture 18" descr="coloring page of numbe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ttyImages-653241226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48022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237C8" w14:textId="77777777" w:rsidR="00F43B1D" w:rsidRDefault="00F43B1D">
      <w:r>
        <w:br w:type="page"/>
      </w:r>
    </w:p>
    <w:p w14:paraId="4512E65F" w14:textId="77777777" w:rsidR="008241E3" w:rsidRDefault="0038002C" w:rsidP="00855622">
      <w:pPr>
        <w:jc w:val="center"/>
      </w:pPr>
      <w:r>
        <w:rPr>
          <w:noProof/>
        </w:rPr>
        <w:lastRenderedPageBreak/>
        <w:drawing>
          <wp:inline distT="0" distB="0" distL="0" distR="0" wp14:anchorId="418C9025" wp14:editId="4882BE92">
            <wp:extent cx="5863233" cy="7680960"/>
            <wp:effectExtent l="0" t="0" r="4445" b="0"/>
            <wp:docPr id="15" name="Picture 15" descr="coloring page of numbe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ttyImages-653241214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63233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41E3" w:rsidSect="008A4864">
      <w:pgSz w:w="12240" w:h="15840" w:code="1"/>
      <w:pgMar w:top="2160" w:right="360" w:bottom="360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577D6" w14:textId="77777777" w:rsidR="0016370E" w:rsidRDefault="0016370E" w:rsidP="006C73CA">
      <w:pPr>
        <w:spacing w:after="0" w:line="240" w:lineRule="auto"/>
      </w:pPr>
      <w:r>
        <w:separator/>
      </w:r>
    </w:p>
  </w:endnote>
  <w:endnote w:type="continuationSeparator" w:id="0">
    <w:p w14:paraId="6B722584" w14:textId="77777777" w:rsidR="0016370E" w:rsidRDefault="0016370E" w:rsidP="006C73CA">
      <w:pPr>
        <w:spacing w:after="0" w:line="240" w:lineRule="auto"/>
      </w:pPr>
      <w:r>
        <w:continuationSeparator/>
      </w:r>
    </w:p>
  </w:endnote>
  <w:endnote w:type="continuationNotice" w:id="1">
    <w:p w14:paraId="0EE978BC" w14:textId="77777777" w:rsidR="0016370E" w:rsidRDefault="0016370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agona ExtraLight">
    <w:charset w:val="00"/>
    <w:family w:val="roman"/>
    <w:pitch w:val="variable"/>
    <w:sig w:usb0="8000002F" w:usb1="0000000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gona Book">
    <w:charset w:val="00"/>
    <w:family w:val="roman"/>
    <w:pitch w:val="variable"/>
    <w:sig w:usb0="8000002F" w:usb1="0000000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CC526" w14:textId="77777777" w:rsidR="0016370E" w:rsidRDefault="0016370E" w:rsidP="006C73CA">
      <w:pPr>
        <w:spacing w:after="0" w:line="240" w:lineRule="auto"/>
      </w:pPr>
      <w:r>
        <w:separator/>
      </w:r>
    </w:p>
  </w:footnote>
  <w:footnote w:type="continuationSeparator" w:id="0">
    <w:p w14:paraId="0500216E" w14:textId="77777777" w:rsidR="0016370E" w:rsidRDefault="0016370E" w:rsidP="006C73CA">
      <w:pPr>
        <w:spacing w:after="0" w:line="240" w:lineRule="auto"/>
      </w:pPr>
      <w:r>
        <w:continuationSeparator/>
      </w:r>
    </w:p>
  </w:footnote>
  <w:footnote w:type="continuationNotice" w:id="1">
    <w:p w14:paraId="6E0BD7A6" w14:textId="77777777" w:rsidR="0016370E" w:rsidRDefault="0016370E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868"/>
    <w:rsid w:val="000055BE"/>
    <w:rsid w:val="00033B9E"/>
    <w:rsid w:val="0004427C"/>
    <w:rsid w:val="00066F80"/>
    <w:rsid w:val="000711A2"/>
    <w:rsid w:val="000944DD"/>
    <w:rsid w:val="000A72AA"/>
    <w:rsid w:val="000D4E30"/>
    <w:rsid w:val="000E0B7D"/>
    <w:rsid w:val="000F78A3"/>
    <w:rsid w:val="001164BB"/>
    <w:rsid w:val="00123BC9"/>
    <w:rsid w:val="001332BD"/>
    <w:rsid w:val="00143F7D"/>
    <w:rsid w:val="0015201F"/>
    <w:rsid w:val="00157DC4"/>
    <w:rsid w:val="001604AB"/>
    <w:rsid w:val="0016370E"/>
    <w:rsid w:val="0016642B"/>
    <w:rsid w:val="00177B91"/>
    <w:rsid w:val="00183ECE"/>
    <w:rsid w:val="001B776C"/>
    <w:rsid w:val="00217D3E"/>
    <w:rsid w:val="00246D15"/>
    <w:rsid w:val="00254868"/>
    <w:rsid w:val="00270AA6"/>
    <w:rsid w:val="002841DF"/>
    <w:rsid w:val="002D51F5"/>
    <w:rsid w:val="002F3BFA"/>
    <w:rsid w:val="00303F8C"/>
    <w:rsid w:val="00333BAB"/>
    <w:rsid w:val="0037112E"/>
    <w:rsid w:val="00371DD8"/>
    <w:rsid w:val="0037519E"/>
    <w:rsid w:val="0038002C"/>
    <w:rsid w:val="00397A74"/>
    <w:rsid w:val="003B0015"/>
    <w:rsid w:val="003B1A4C"/>
    <w:rsid w:val="003C3FB4"/>
    <w:rsid w:val="003E5D57"/>
    <w:rsid w:val="0042794F"/>
    <w:rsid w:val="00430CE3"/>
    <w:rsid w:val="00430EBB"/>
    <w:rsid w:val="00437F59"/>
    <w:rsid w:val="0044430D"/>
    <w:rsid w:val="00461C05"/>
    <w:rsid w:val="004847A6"/>
    <w:rsid w:val="00485D90"/>
    <w:rsid w:val="004D36EF"/>
    <w:rsid w:val="004F02C9"/>
    <w:rsid w:val="004F1924"/>
    <w:rsid w:val="00525C04"/>
    <w:rsid w:val="00560F01"/>
    <w:rsid w:val="0056243A"/>
    <w:rsid w:val="0057776E"/>
    <w:rsid w:val="00597BD1"/>
    <w:rsid w:val="005A7E40"/>
    <w:rsid w:val="00623B9B"/>
    <w:rsid w:val="00636DC0"/>
    <w:rsid w:val="006C73CA"/>
    <w:rsid w:val="006D0E24"/>
    <w:rsid w:val="006D31BE"/>
    <w:rsid w:val="006E0998"/>
    <w:rsid w:val="006F1B37"/>
    <w:rsid w:val="00742981"/>
    <w:rsid w:val="00770474"/>
    <w:rsid w:val="00792233"/>
    <w:rsid w:val="0079542B"/>
    <w:rsid w:val="007C6D62"/>
    <w:rsid w:val="007F711D"/>
    <w:rsid w:val="008241E3"/>
    <w:rsid w:val="00855622"/>
    <w:rsid w:val="00874DBA"/>
    <w:rsid w:val="00880A9C"/>
    <w:rsid w:val="00891AA5"/>
    <w:rsid w:val="008A345A"/>
    <w:rsid w:val="008A4864"/>
    <w:rsid w:val="008B7484"/>
    <w:rsid w:val="008C0897"/>
    <w:rsid w:val="008D2C6C"/>
    <w:rsid w:val="00915B04"/>
    <w:rsid w:val="00946B6A"/>
    <w:rsid w:val="00972C7F"/>
    <w:rsid w:val="009A1F0E"/>
    <w:rsid w:val="009B4949"/>
    <w:rsid w:val="009B56AC"/>
    <w:rsid w:val="00A03244"/>
    <w:rsid w:val="00A412C6"/>
    <w:rsid w:val="00A4497D"/>
    <w:rsid w:val="00A974F5"/>
    <w:rsid w:val="00AC6A25"/>
    <w:rsid w:val="00AF36AB"/>
    <w:rsid w:val="00B04BBF"/>
    <w:rsid w:val="00B15B17"/>
    <w:rsid w:val="00B22B84"/>
    <w:rsid w:val="00B24DD1"/>
    <w:rsid w:val="00B26B11"/>
    <w:rsid w:val="00B436D6"/>
    <w:rsid w:val="00B82C62"/>
    <w:rsid w:val="00B96834"/>
    <w:rsid w:val="00B97353"/>
    <w:rsid w:val="00BD3D3B"/>
    <w:rsid w:val="00C0559F"/>
    <w:rsid w:val="00C54F96"/>
    <w:rsid w:val="00C57881"/>
    <w:rsid w:val="00C66D19"/>
    <w:rsid w:val="00C91650"/>
    <w:rsid w:val="00CA487E"/>
    <w:rsid w:val="00CB19A8"/>
    <w:rsid w:val="00CD572F"/>
    <w:rsid w:val="00D668D2"/>
    <w:rsid w:val="00D812C8"/>
    <w:rsid w:val="00D901DA"/>
    <w:rsid w:val="00DB723B"/>
    <w:rsid w:val="00DC4A8B"/>
    <w:rsid w:val="00DC4C3C"/>
    <w:rsid w:val="00DD03E8"/>
    <w:rsid w:val="00DE025C"/>
    <w:rsid w:val="00DE45EB"/>
    <w:rsid w:val="00E05C78"/>
    <w:rsid w:val="00E2109D"/>
    <w:rsid w:val="00E21D22"/>
    <w:rsid w:val="00E2507C"/>
    <w:rsid w:val="00E65C2E"/>
    <w:rsid w:val="00E706C0"/>
    <w:rsid w:val="00EA4E65"/>
    <w:rsid w:val="00EB018B"/>
    <w:rsid w:val="00EB48FB"/>
    <w:rsid w:val="00F0288D"/>
    <w:rsid w:val="00F0381D"/>
    <w:rsid w:val="00F04560"/>
    <w:rsid w:val="00F2670E"/>
    <w:rsid w:val="00F43B1D"/>
    <w:rsid w:val="00F57B40"/>
    <w:rsid w:val="00F83758"/>
    <w:rsid w:val="00FA1858"/>
    <w:rsid w:val="00FC230C"/>
    <w:rsid w:val="00FC3850"/>
    <w:rsid w:val="00FD717D"/>
    <w:rsid w:val="00FE7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26C7F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4C3C"/>
    <w:rPr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4C3C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b/>
      <w:sz w:val="9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525C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6C73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21D22"/>
  </w:style>
  <w:style w:type="paragraph" w:styleId="Footer">
    <w:name w:val="footer"/>
    <w:basedOn w:val="Normal"/>
    <w:link w:val="FooterChar"/>
    <w:uiPriority w:val="99"/>
    <w:semiHidden/>
    <w:rsid w:val="006C73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21D22"/>
  </w:style>
  <w:style w:type="paragraph" w:styleId="Title">
    <w:name w:val="Title"/>
    <w:basedOn w:val="Normal"/>
    <w:next w:val="Normal"/>
    <w:link w:val="TitleChar"/>
    <w:uiPriority w:val="10"/>
    <w:qFormat/>
    <w:rsid w:val="00DC4C3C"/>
    <w:pPr>
      <w:spacing w:after="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4C3C"/>
    <w:rPr>
      <w:rFonts w:asciiTheme="majorHAnsi" w:eastAsiaTheme="majorEastAsia" w:hAnsiTheme="majorHAnsi" w:cstheme="majorBidi"/>
      <w:color w:val="FFFFFF" w:themeColor="background1"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3244"/>
    <w:pPr>
      <w:numPr>
        <w:ilvl w:val="1"/>
      </w:numPr>
    </w:pPr>
    <w:rPr>
      <w:rFonts w:eastAsiaTheme="minorEastAsia"/>
      <w:color w:val="FFFFFF" w:themeColor="background1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A03244"/>
    <w:rPr>
      <w:rFonts w:ascii="Sagona ExtraLight" w:eastAsiaTheme="minorEastAsia" w:hAnsi="Sagona ExtraLight"/>
      <w:color w:val="FFFFFF" w:themeColor="background1"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sid w:val="00DC4C3C"/>
    <w:rPr>
      <w:rFonts w:asciiTheme="majorHAnsi" w:eastAsiaTheme="majorEastAsia" w:hAnsiTheme="majorHAnsi" w:cstheme="majorBidi"/>
      <w:b/>
      <w:sz w:val="96"/>
      <w:szCs w:val="32"/>
    </w:rPr>
  </w:style>
  <w:style w:type="table" w:styleId="TableGrid">
    <w:name w:val="Table Grid"/>
    <w:basedOn w:val="TableNormal"/>
    <w:uiPriority w:val="39"/>
    <w:rsid w:val="007429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4298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1D22"/>
    <w:rPr>
      <w:rFonts w:asciiTheme="majorHAnsi" w:eastAsiaTheme="majorEastAsia" w:hAnsiTheme="majorHAnsi" w:cstheme="majorBidi"/>
      <w:sz w:val="36"/>
      <w:szCs w:val="26"/>
    </w:rPr>
  </w:style>
  <w:style w:type="character" w:styleId="Strong">
    <w:name w:val="Strong"/>
    <w:basedOn w:val="DefaultParagraphFont"/>
    <w:uiPriority w:val="22"/>
    <w:qFormat/>
    <w:rsid w:val="00A03244"/>
    <w:rPr>
      <w:rFonts w:ascii="Sagona Book" w:hAnsi="Sagona Book"/>
      <w:b/>
      <w:bCs/>
    </w:rPr>
  </w:style>
  <w:style w:type="paragraph" w:customStyle="1" w:styleId="AlternateHeading">
    <w:name w:val="Alternate Heading"/>
    <w:basedOn w:val="Heading1"/>
    <w:link w:val="AlternateHeadingChar"/>
    <w:qFormat/>
    <w:rsid w:val="00DC4C3C"/>
    <w:rPr>
      <w:rFonts w:asciiTheme="minorHAnsi" w:hAnsiTheme="minorHAnsi"/>
      <w:color w:val="404040" w:themeColor="text2" w:themeTint="BF"/>
      <w:sz w:val="144"/>
      <w:szCs w:val="144"/>
    </w:rPr>
  </w:style>
  <w:style w:type="character" w:customStyle="1" w:styleId="AlternateHeadingChar">
    <w:name w:val="Alternate Heading Char"/>
    <w:basedOn w:val="Heading1Char"/>
    <w:link w:val="AlternateHeading"/>
    <w:rsid w:val="00DC4C3C"/>
    <w:rPr>
      <w:rFonts w:asciiTheme="majorHAnsi" w:eastAsiaTheme="majorEastAsia" w:hAnsiTheme="majorHAnsi" w:cstheme="majorBidi"/>
      <w:b/>
      <w:color w:val="404040" w:themeColor="text2" w:themeTint="BF"/>
      <w:sz w:val="144"/>
      <w:szCs w:val="1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40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rel\AppData\Local\Microsoft\Office\16.0\DTS\en-US%7bF1DDA92B-B76A-4F82-98C3-DA246B5E20A4%7d\%7bAEED804A-22DF-4933-8CE4-658280C70604%7dtf23177623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C3066D800AE44AC9D617553E40430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FD104E-C7F6-403D-B593-16234CA9ED94}"/>
      </w:docPartPr>
      <w:docPartBody>
        <w:p w:rsidR="00000000" w:rsidRDefault="00000000">
          <w:pPr>
            <w:pStyle w:val="8C3066D800AE44AC9D617553E4043008"/>
          </w:pPr>
          <w:r w:rsidRPr="00246D15">
            <w:rPr>
              <w:color w:val="657C9C" w:themeColor="text2" w:themeTint="BF"/>
            </w:rPr>
            <w:t>Numbers Coloring Book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agona ExtraLight">
    <w:charset w:val="00"/>
    <w:family w:val="roman"/>
    <w:pitch w:val="variable"/>
    <w:sig w:usb0="8000002F" w:usb1="0000000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gona Book">
    <w:charset w:val="00"/>
    <w:family w:val="roman"/>
    <w:pitch w:val="variable"/>
    <w:sig w:usb0="8000002F" w:usb1="0000000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898"/>
    <w:rsid w:val="00375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C3066D800AE44AC9D617553E4043008">
    <w:name w:val="8C3066D800AE44AC9D617553E40430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ustom 9">
      <a:majorFont>
        <a:latin typeface="Sagona Book"/>
        <a:ea typeface=""/>
        <a:cs typeface=""/>
      </a:majorFont>
      <a:minorFont>
        <a:latin typeface="Sagona Extra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FB6C5AA-C8D8-4B36-A71A-8000FEF1E4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5606EC0-08BE-4F56-A199-4F39FAC4DA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5E17C91-4E2B-478D-9FA8-780C33AF71F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85B3C69-77A6-47C7-A26D-5572E8847CB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{AEED804A-22DF-4933-8CE4-658280C70604}tf23177623_win32.dotx</Template>
  <TotalTime>0</TotalTime>
  <Pages>10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2024-01-05T19:18:00Z</dcterms:created>
  <dcterms:modified xsi:type="dcterms:W3CDTF">2024-01-05T19:18:00Z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